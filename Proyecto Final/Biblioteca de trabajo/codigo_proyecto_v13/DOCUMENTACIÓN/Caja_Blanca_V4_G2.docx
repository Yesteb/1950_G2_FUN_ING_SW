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714" w:type="dxa"/>
        <w:jc w:val="center"/>
        <w:tblLayout w:type="fixed"/>
        <w:tblLook w:val="0400" w:firstRow="0" w:lastRow="0" w:firstColumn="0" w:lastColumn="0" w:noHBand="0" w:noVBand="1"/>
      </w:tblPr>
      <w:tblGrid>
        <w:gridCol w:w="8714"/>
      </w:tblGrid>
      <w:tr w:rsidR="008C4CBB" w14:paraId="67800580" w14:textId="77777777" w:rsidTr="00455163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14:paraId="592AC3E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bookmarkStart w:id="0" w:name="_Hlk190924694"/>
            <w:bookmarkEnd w:id="0"/>
          </w:p>
          <w:p w14:paraId="58A96C66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76B060D7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Blanca</w:t>
            </w:r>
          </w:p>
        </w:tc>
      </w:tr>
      <w:tr w:rsidR="008C4CBB" w14:paraId="435CC693" w14:textId="77777777" w:rsidTr="00455163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14:paraId="355FE0D5" w14:textId="77777777" w:rsidR="008C4CBB" w:rsidRDefault="008C4CBB" w:rsidP="00455163">
            <w:pPr>
              <w:jc w:val="center"/>
              <w:rPr>
                <w:b/>
                <w:i/>
                <w:sz w:val="36"/>
                <w:szCs w:val="36"/>
              </w:rPr>
            </w:pPr>
          </w:p>
          <w:p w14:paraId="3A412358" w14:textId="16F67B7A" w:rsidR="008C4CBB" w:rsidRDefault="008C4CBB" w:rsidP="00455163">
            <w:pPr>
              <w:pStyle w:val="Normal3"/>
              <w:jc w:val="center"/>
            </w:pP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“</w:t>
            </w:r>
            <w:r w:rsidR="0013567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estión de pagos de una institución privada</w:t>
            </w: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”</w:t>
            </w:r>
          </w:p>
          <w:p w14:paraId="6FF5CA3F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8C4CBB" w14:paraId="48F7C949" w14:textId="77777777" w:rsidTr="00455163">
        <w:trPr>
          <w:trHeight w:val="1414"/>
          <w:jc w:val="center"/>
        </w:trPr>
        <w:tc>
          <w:tcPr>
            <w:tcW w:w="8714" w:type="dxa"/>
          </w:tcPr>
          <w:p w14:paraId="593AE0A0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42C8313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1514013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3B7E66DA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7B3C9FEB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5FCFFBB2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8C4CBB" w14:paraId="2A2E7F4C" w14:textId="77777777" w:rsidTr="00455163">
        <w:trPr>
          <w:trHeight w:val="360"/>
          <w:jc w:val="center"/>
        </w:trPr>
        <w:tc>
          <w:tcPr>
            <w:tcW w:w="8714" w:type="dxa"/>
          </w:tcPr>
          <w:p w14:paraId="64F1C564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8C4CBB" w14:paraId="4FFC05BA" w14:textId="77777777" w:rsidTr="00455163">
        <w:trPr>
          <w:trHeight w:val="360"/>
          <w:jc w:val="center"/>
        </w:trPr>
        <w:tc>
          <w:tcPr>
            <w:tcW w:w="8714" w:type="dxa"/>
          </w:tcPr>
          <w:p w14:paraId="54D644A6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3B147D6E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Julio Sánchez</w:t>
            </w:r>
          </w:p>
          <w:p w14:paraId="1C1CB8BC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Anthony Caisaguano</w:t>
            </w:r>
          </w:p>
          <w:p w14:paraId="14E7BA9F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Julio Andrade</w:t>
            </w:r>
          </w:p>
          <w:p w14:paraId="18EF33B1" w14:textId="77777777" w:rsidR="008C4CBB" w:rsidRDefault="008C4CBB" w:rsidP="00455163">
            <w:pPr>
              <w:jc w:val="center"/>
            </w:pPr>
          </w:p>
          <w:p w14:paraId="2B9EBD2E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3CC6A2D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5411F95E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50986DC1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02B76074" w14:textId="77777777" w:rsidR="008C4CBB" w:rsidRDefault="008C4CBB" w:rsidP="00455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Fecha 2025/01/19</w:t>
            </w:r>
          </w:p>
        </w:tc>
      </w:tr>
    </w:tbl>
    <w:p w14:paraId="12748445" w14:textId="77777777" w:rsidR="008C4CBB" w:rsidRDefault="008C4CBB" w:rsidP="008C4C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14:paraId="5EAADFD7" w14:textId="77777777" w:rsidR="002358DF" w:rsidRDefault="002358DF">
      <w:pPr>
        <w:pStyle w:val="Textoindependiente"/>
      </w:pPr>
    </w:p>
    <w:p w14:paraId="5C5A12EC" w14:textId="77777777" w:rsidR="002358DF" w:rsidRDefault="002358DF">
      <w:pPr>
        <w:pStyle w:val="Textoindependiente"/>
        <w:sectPr w:rsidR="002358DF" w:rsidSect="001F449A">
          <w:headerReference w:type="even" r:id="rId8"/>
          <w:footerReference w:type="even" r:id="rId9"/>
          <w:pgSz w:w="11907" w:h="16840" w:code="9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ES" w:eastAsia="es-ES"/>
        </w:rPr>
        <w:id w:val="1093748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B40F25" w14:textId="15255BD1" w:rsidR="008C4CBB" w:rsidRDefault="00ED2580">
          <w:pPr>
            <w:pStyle w:val="TtuloTDC"/>
          </w:pPr>
          <w:r>
            <w:rPr>
              <w:lang w:val="es-ES"/>
            </w:rPr>
            <w:t>índice</w:t>
          </w:r>
        </w:p>
        <w:p w14:paraId="151E3B6D" w14:textId="606DFBEB" w:rsidR="00353D7E" w:rsidRDefault="008C4CBB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25032" w:history="1">
            <w:r w:rsidR="00353D7E" w:rsidRPr="00B13DEE">
              <w:rPr>
                <w:rStyle w:val="Hipervnculo"/>
                <w:noProof/>
              </w:rPr>
              <w:t>Historia de Revisión</w:t>
            </w:r>
            <w:r w:rsidR="00353D7E">
              <w:rPr>
                <w:noProof/>
                <w:webHidden/>
              </w:rPr>
              <w:tab/>
            </w:r>
            <w:r w:rsidR="00353D7E">
              <w:rPr>
                <w:noProof/>
                <w:webHidden/>
              </w:rPr>
              <w:fldChar w:fldCharType="begin"/>
            </w:r>
            <w:r w:rsidR="00353D7E">
              <w:rPr>
                <w:noProof/>
                <w:webHidden/>
              </w:rPr>
              <w:instrText xml:space="preserve"> PAGEREF _Toc190925032 \h </w:instrText>
            </w:r>
            <w:r w:rsidR="00353D7E">
              <w:rPr>
                <w:noProof/>
                <w:webHidden/>
              </w:rPr>
            </w:r>
            <w:r w:rsidR="00353D7E"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</w:t>
            </w:r>
            <w:r w:rsidR="00353D7E">
              <w:rPr>
                <w:noProof/>
                <w:webHidden/>
              </w:rPr>
              <w:fldChar w:fldCharType="end"/>
            </w:r>
          </w:hyperlink>
        </w:p>
        <w:p w14:paraId="43DA7441" w14:textId="4B80ABE0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3" w:history="1">
            <w:r w:rsidRPr="00B13DEE">
              <w:rPr>
                <w:rStyle w:val="Hipervnculo"/>
                <w:noProof/>
              </w:rPr>
              <w:t>REQUISITO PLANTEADO REQ 001-INICIAR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A92C" w14:textId="3AE82857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4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C25E" w14:textId="4A7C7546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5" w:history="1">
            <w:r w:rsidRPr="00B13DEE">
              <w:rPr>
                <w:rStyle w:val="Hipervnculo"/>
                <w:noProof/>
              </w:rPr>
              <w:t>DIAGRAMA DE FLUJO (DF)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71A2" w14:textId="12B71F30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6" w:history="1">
            <w:r w:rsidRPr="00B13DEE">
              <w:rPr>
                <w:rStyle w:val="Hipervnculo"/>
                <w:bCs/>
                <w:noProof/>
              </w:rPr>
              <w:t>REQUISITO PLANTEADO REQ 002-REGISTRAR PADRE DE FAMILIA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1363" w14:textId="6DF11F61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7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BE5E" w14:textId="7EF6FBD5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8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EA4C" w14:textId="7148BB2E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39" w:history="1">
            <w:r w:rsidRPr="00B13DEE">
              <w:rPr>
                <w:rStyle w:val="Hipervnculo"/>
                <w:noProof/>
              </w:rPr>
              <w:t>REQUISITO PLANTEADO REQ 003-REGISTRAR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D50C1" w14:textId="0EA22760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0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F294" w14:textId="4819F6CE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1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D1FC" w14:textId="47D48278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2" w:history="1">
            <w:r w:rsidRPr="00B13DEE">
              <w:rPr>
                <w:rStyle w:val="Hipervnculo"/>
                <w:noProof/>
              </w:rPr>
              <w:t>REQUISITO PLANTEADO REQ 004-BUSCAR EL REGISTRO DEL REPRESENTANTE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98F8F" w14:textId="505B6BA7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3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20B7" w14:textId="0113F979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4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D60F" w14:textId="67165A22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5" w:history="1">
            <w:r w:rsidRPr="00B13DEE">
              <w:rPr>
                <w:rStyle w:val="Hipervnculo"/>
                <w:noProof/>
              </w:rPr>
              <w:t>REQUISITO PLANTEADO REQ 005-BUSCAR EL REGISTRO DE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E587" w14:textId="35B10D5D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6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62AFC" w14:textId="7F7A43FC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7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CF33" w14:textId="5A0B2BA3" w:rsidR="00353D7E" w:rsidRDefault="00353D7E">
          <w:pPr>
            <w:pStyle w:val="TD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8" w:history="1">
            <w:r w:rsidRPr="00B13DEE">
              <w:rPr>
                <w:rStyle w:val="Hipervnculo"/>
                <w:noProof/>
              </w:rPr>
              <w:t>REQUISITO PLANTEADO REQ 006-MODIFICAR INFORMACIÓN DEL REPRESENTANTE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8C692" w14:textId="09B275B7" w:rsidR="00353D7E" w:rsidRDefault="00353D7E">
          <w:pPr>
            <w:pStyle w:val="TD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49" w:history="1">
            <w:r w:rsidRPr="00B13DE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6B060" w14:textId="152B70B2" w:rsidR="00353D7E" w:rsidRDefault="00353D7E">
          <w:pPr>
            <w:pStyle w:val="TD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190925050" w:history="1">
            <w:r w:rsidRPr="00B13DEE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58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F2CE" w14:textId="6029047A" w:rsidR="008C4CBB" w:rsidRDefault="008C4CBB">
          <w:r>
            <w:rPr>
              <w:b/>
              <w:bCs/>
              <w:lang w:val="es-ES"/>
            </w:rPr>
            <w:fldChar w:fldCharType="end"/>
          </w:r>
        </w:p>
      </w:sdtContent>
    </w:sdt>
    <w:p w14:paraId="19CF1F03" w14:textId="77777777" w:rsidR="008C4CBB" w:rsidRDefault="008C4CBB">
      <w:pPr>
        <w:pStyle w:val="Ttulo"/>
        <w:sectPr w:rsidR="008C4CBB" w:rsidSect="009D087F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A7319DD" w14:textId="77777777" w:rsidR="008C4CBB" w:rsidRDefault="008C4CBB">
      <w:pPr>
        <w:pStyle w:val="Ttulo"/>
      </w:pPr>
    </w:p>
    <w:p w14:paraId="0694BD15" w14:textId="37AE72B3" w:rsidR="002358DF" w:rsidRDefault="002358DF" w:rsidP="00353D7E">
      <w:pPr>
        <w:pStyle w:val="Ttulo1"/>
      </w:pPr>
      <w:bookmarkStart w:id="1" w:name="_Toc190925032"/>
      <w:r>
        <w:t>Historia de Revisión</w:t>
      </w:r>
      <w:bookmarkEnd w:id="1"/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358DF" w14:paraId="202D6FB6" w14:textId="77777777" w:rsidTr="008C4CBB">
        <w:tc>
          <w:tcPr>
            <w:tcW w:w="2304" w:type="dxa"/>
          </w:tcPr>
          <w:p w14:paraId="13267DD6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</w:tcPr>
          <w:p w14:paraId="46B63EDA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</w:tcPr>
          <w:p w14:paraId="58960F4E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</w:tcPr>
          <w:p w14:paraId="0FD60293" w14:textId="77777777" w:rsidR="002358DF" w:rsidRDefault="002358DF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  <w:r w:rsidR="001B4884">
              <w:rPr>
                <w:b/>
              </w:rPr>
              <w:t>es</w:t>
            </w:r>
          </w:p>
        </w:tc>
      </w:tr>
      <w:tr w:rsidR="002358DF" w14:paraId="1F8F6AF4" w14:textId="77777777" w:rsidTr="008C4CBB">
        <w:tc>
          <w:tcPr>
            <w:tcW w:w="2304" w:type="dxa"/>
          </w:tcPr>
          <w:p w14:paraId="0A235656" w14:textId="21E317FD" w:rsidR="002358DF" w:rsidRDefault="008C4CBB">
            <w:pPr>
              <w:pStyle w:val="Tabletext"/>
            </w:pPr>
            <w:r>
              <w:t>20/01/2025</w:t>
            </w:r>
          </w:p>
        </w:tc>
        <w:tc>
          <w:tcPr>
            <w:tcW w:w="1152" w:type="dxa"/>
          </w:tcPr>
          <w:p w14:paraId="08B3E415" w14:textId="77777777" w:rsidR="002358DF" w:rsidRDefault="007B1B03">
            <w:pPr>
              <w:pStyle w:val="Tabletext"/>
            </w:pPr>
            <w:r>
              <w:t>1</w:t>
            </w:r>
          </w:p>
        </w:tc>
        <w:tc>
          <w:tcPr>
            <w:tcW w:w="3744" w:type="dxa"/>
          </w:tcPr>
          <w:p w14:paraId="7841AE00" w14:textId="77777777" w:rsidR="002358DF" w:rsidRDefault="002358DF">
            <w:pPr>
              <w:pStyle w:val="Tabletext"/>
            </w:pPr>
            <w:r>
              <w:t>Versión inicial</w:t>
            </w:r>
          </w:p>
        </w:tc>
        <w:tc>
          <w:tcPr>
            <w:tcW w:w="2304" w:type="dxa"/>
          </w:tcPr>
          <w:p w14:paraId="2C854784" w14:textId="77777777" w:rsidR="001B4884" w:rsidRDefault="008C4CBB">
            <w:pPr>
              <w:pStyle w:val="Tabletext"/>
            </w:pPr>
            <w:r>
              <w:t>Anthony Caisaguano</w:t>
            </w:r>
          </w:p>
          <w:p w14:paraId="74B742FB" w14:textId="2A980319" w:rsidR="008C4CBB" w:rsidRDefault="008C4CBB">
            <w:pPr>
              <w:pStyle w:val="Tabletext"/>
            </w:pPr>
            <w:r>
              <w:t>Julio Sánchez</w:t>
            </w:r>
          </w:p>
          <w:p w14:paraId="178D374E" w14:textId="58221F9E" w:rsidR="008C4CBB" w:rsidRDefault="008C4CBB">
            <w:pPr>
              <w:pStyle w:val="Tabletext"/>
            </w:pPr>
            <w:r>
              <w:t>Julio Andrade</w:t>
            </w:r>
          </w:p>
        </w:tc>
      </w:tr>
      <w:tr w:rsidR="002358DF" w14:paraId="70CDD27C" w14:textId="77777777" w:rsidTr="008C4CBB">
        <w:tc>
          <w:tcPr>
            <w:tcW w:w="2304" w:type="dxa"/>
          </w:tcPr>
          <w:p w14:paraId="5C06CE48" w14:textId="281BC951" w:rsidR="002358DF" w:rsidRDefault="008C4CBB">
            <w:pPr>
              <w:pStyle w:val="Tabletext"/>
            </w:pPr>
            <w:r>
              <w:t>23/01/2025</w:t>
            </w:r>
          </w:p>
        </w:tc>
        <w:tc>
          <w:tcPr>
            <w:tcW w:w="1152" w:type="dxa"/>
          </w:tcPr>
          <w:p w14:paraId="0C24907A" w14:textId="5B8A5FBF" w:rsidR="002358DF" w:rsidRDefault="008C4CBB">
            <w:pPr>
              <w:pStyle w:val="Tabletext"/>
            </w:pPr>
            <w:r>
              <w:t>2</w:t>
            </w:r>
          </w:p>
        </w:tc>
        <w:tc>
          <w:tcPr>
            <w:tcW w:w="3744" w:type="dxa"/>
          </w:tcPr>
          <w:p w14:paraId="71C75682" w14:textId="6142EBCC" w:rsidR="009761DB" w:rsidRDefault="008C4CBB">
            <w:pPr>
              <w:pStyle w:val="Tabletext"/>
            </w:pPr>
            <w:r>
              <w:t>Diagramas de flujo de cada requisito</w:t>
            </w:r>
          </w:p>
        </w:tc>
        <w:tc>
          <w:tcPr>
            <w:tcW w:w="2304" w:type="dxa"/>
          </w:tcPr>
          <w:p w14:paraId="6011CF8C" w14:textId="77777777" w:rsidR="008C4CBB" w:rsidRDefault="008C4CBB" w:rsidP="008C4CBB">
            <w:pPr>
              <w:pStyle w:val="Tabletext"/>
            </w:pPr>
            <w:r>
              <w:t>Anthony Caisaguano</w:t>
            </w:r>
          </w:p>
          <w:p w14:paraId="26540EAB" w14:textId="77777777" w:rsidR="008C4CBB" w:rsidRDefault="008C4CBB" w:rsidP="008C4CBB">
            <w:pPr>
              <w:pStyle w:val="Tabletext"/>
            </w:pPr>
            <w:r>
              <w:t>Julio Sánchez</w:t>
            </w:r>
          </w:p>
          <w:p w14:paraId="074EB04B" w14:textId="01C383AD" w:rsidR="002358DF" w:rsidRDefault="008C4CBB" w:rsidP="008C4CBB">
            <w:pPr>
              <w:pStyle w:val="Tabletext"/>
            </w:pPr>
            <w:r>
              <w:t>Julio Andrade</w:t>
            </w:r>
          </w:p>
        </w:tc>
      </w:tr>
      <w:tr w:rsidR="002358DF" w14:paraId="77D5340C" w14:textId="77777777" w:rsidTr="008C4CBB">
        <w:tc>
          <w:tcPr>
            <w:tcW w:w="2304" w:type="dxa"/>
          </w:tcPr>
          <w:p w14:paraId="2310C374" w14:textId="0FCABE65" w:rsidR="002358DF" w:rsidRDefault="008C4CBB">
            <w:pPr>
              <w:pStyle w:val="Tabletext"/>
            </w:pPr>
            <w:r>
              <w:t>28/01/2025</w:t>
            </w:r>
          </w:p>
        </w:tc>
        <w:tc>
          <w:tcPr>
            <w:tcW w:w="1152" w:type="dxa"/>
          </w:tcPr>
          <w:p w14:paraId="5526FBE7" w14:textId="668802E4" w:rsidR="002358DF" w:rsidRDefault="008C4CBB">
            <w:pPr>
              <w:pStyle w:val="Tabletext"/>
            </w:pPr>
            <w:r>
              <w:t>3</w:t>
            </w:r>
          </w:p>
        </w:tc>
        <w:tc>
          <w:tcPr>
            <w:tcW w:w="3744" w:type="dxa"/>
          </w:tcPr>
          <w:p w14:paraId="539AA0B0" w14:textId="4EB5809A" w:rsidR="002358DF" w:rsidRDefault="008C4CBB">
            <w:pPr>
              <w:pStyle w:val="Tabletext"/>
            </w:pPr>
            <w:r>
              <w:t>Grafos de flujo de cada requisito</w:t>
            </w:r>
          </w:p>
        </w:tc>
        <w:tc>
          <w:tcPr>
            <w:tcW w:w="2304" w:type="dxa"/>
          </w:tcPr>
          <w:p w14:paraId="01DB7B41" w14:textId="77777777" w:rsidR="008C4CBB" w:rsidRDefault="008C4CBB" w:rsidP="008C4CBB">
            <w:pPr>
              <w:pStyle w:val="Tabletext"/>
            </w:pPr>
            <w:r>
              <w:t>Anthony Caisaguano</w:t>
            </w:r>
          </w:p>
          <w:p w14:paraId="5C142854" w14:textId="77777777" w:rsidR="008C4CBB" w:rsidRDefault="008C4CBB" w:rsidP="008C4CBB">
            <w:pPr>
              <w:pStyle w:val="Tabletext"/>
            </w:pPr>
            <w:r>
              <w:t>Julio Sánchez</w:t>
            </w:r>
          </w:p>
          <w:p w14:paraId="6E135C9F" w14:textId="0C5C15CF" w:rsidR="002358DF" w:rsidRDefault="008C4CBB" w:rsidP="008C4CBB">
            <w:pPr>
              <w:pStyle w:val="Tabletext"/>
            </w:pPr>
            <w:r>
              <w:t>Julio Andrade</w:t>
            </w:r>
          </w:p>
        </w:tc>
      </w:tr>
      <w:tr w:rsidR="002358DF" w14:paraId="2572127F" w14:textId="77777777" w:rsidTr="008C4CBB">
        <w:tc>
          <w:tcPr>
            <w:tcW w:w="2304" w:type="dxa"/>
          </w:tcPr>
          <w:p w14:paraId="493AACF7" w14:textId="3012C7DE" w:rsidR="002358DF" w:rsidRDefault="008C4CBB">
            <w:pPr>
              <w:pStyle w:val="Tabletext"/>
            </w:pPr>
            <w:r>
              <w:t>11/02/2025</w:t>
            </w:r>
          </w:p>
        </w:tc>
        <w:tc>
          <w:tcPr>
            <w:tcW w:w="1152" w:type="dxa"/>
          </w:tcPr>
          <w:p w14:paraId="6B0A5C44" w14:textId="0AE3E33C" w:rsidR="002358DF" w:rsidRDefault="008C4CBB">
            <w:pPr>
              <w:pStyle w:val="Tabletext"/>
            </w:pPr>
            <w:r>
              <w:t>4</w:t>
            </w:r>
          </w:p>
        </w:tc>
        <w:tc>
          <w:tcPr>
            <w:tcW w:w="3744" w:type="dxa"/>
          </w:tcPr>
          <w:p w14:paraId="3A3CC0F1" w14:textId="3AEFF1F1" w:rsidR="008C4CBB" w:rsidRDefault="008C4CBB">
            <w:pPr>
              <w:pStyle w:val="Tabletext"/>
            </w:pPr>
            <w:r>
              <w:t xml:space="preserve">Identificación de las rutas y complejidad </w:t>
            </w:r>
            <w:r w:rsidR="00353D7E">
              <w:t>ciclo matica</w:t>
            </w:r>
          </w:p>
          <w:p w14:paraId="0782830F" w14:textId="4D7C7261" w:rsidR="002358DF" w:rsidRDefault="008C4CBB">
            <w:pPr>
              <w:pStyle w:val="Tabletext"/>
            </w:pPr>
            <w:r>
              <w:t xml:space="preserve"> </w:t>
            </w:r>
          </w:p>
        </w:tc>
        <w:tc>
          <w:tcPr>
            <w:tcW w:w="2304" w:type="dxa"/>
          </w:tcPr>
          <w:p w14:paraId="51C3B2F1" w14:textId="77777777" w:rsidR="008C4CBB" w:rsidRDefault="008C4CBB" w:rsidP="008C4CBB">
            <w:pPr>
              <w:pStyle w:val="Tabletext"/>
            </w:pPr>
            <w:r>
              <w:t>Anthony Caisaguano</w:t>
            </w:r>
          </w:p>
          <w:p w14:paraId="5BB49879" w14:textId="77777777" w:rsidR="008C4CBB" w:rsidRDefault="008C4CBB" w:rsidP="008C4CBB">
            <w:pPr>
              <w:pStyle w:val="Tabletext"/>
            </w:pPr>
            <w:r>
              <w:t>Julio Sánchez</w:t>
            </w:r>
          </w:p>
          <w:p w14:paraId="34EA8EB9" w14:textId="3A4A3A64" w:rsidR="002358DF" w:rsidRDefault="008C4CBB" w:rsidP="008C4CBB">
            <w:pPr>
              <w:pStyle w:val="Tabletext"/>
            </w:pPr>
            <w:r>
              <w:t>Julio Andrade</w:t>
            </w:r>
          </w:p>
        </w:tc>
      </w:tr>
    </w:tbl>
    <w:p w14:paraId="4128DBED" w14:textId="77777777" w:rsidR="002358DF" w:rsidRDefault="002358DF">
      <w:pPr>
        <w:pStyle w:val="Textoindependiente"/>
      </w:pPr>
    </w:p>
    <w:p w14:paraId="585F32CF" w14:textId="77777777" w:rsidR="00353D7E" w:rsidRDefault="002358DF" w:rsidP="00353D7E">
      <w:pPr>
        <w:rPr>
          <w:b/>
          <w:sz w:val="22"/>
          <w:szCs w:val="22"/>
        </w:rPr>
      </w:pPr>
      <w:r>
        <w:br w:type="page"/>
      </w:r>
    </w:p>
    <w:p w14:paraId="572D26C9" w14:textId="77777777" w:rsidR="00353D7E" w:rsidRDefault="00353D7E" w:rsidP="00353D7E">
      <w:pPr>
        <w:pStyle w:val="Ttulo1"/>
      </w:pPr>
      <w:bookmarkStart w:id="2" w:name="_Toc190925033"/>
      <w:r>
        <w:lastRenderedPageBreak/>
        <w:t xml:space="preserve">REQUISITO PLANTEADO </w:t>
      </w:r>
      <w:r w:rsidRPr="00192E62">
        <w:t>REQ 001</w:t>
      </w:r>
      <w:r>
        <w:t>-INICIAR SESION</w:t>
      </w:r>
      <w:bookmarkEnd w:id="2"/>
    </w:p>
    <w:p w14:paraId="7A35C2F6" w14:textId="77777777" w:rsidR="00353D7E" w:rsidRDefault="00353D7E" w:rsidP="00353D7E">
      <w:pPr>
        <w:rPr>
          <w:b/>
        </w:rPr>
      </w:pPr>
    </w:p>
    <w:p w14:paraId="7B853E51" w14:textId="77777777" w:rsidR="00353D7E" w:rsidRPr="00DD0BBA" w:rsidRDefault="00353D7E" w:rsidP="00353D7E">
      <w:pPr>
        <w:pStyle w:val="Ttulo2"/>
      </w:pPr>
      <w:bookmarkStart w:id="3" w:name="_Toc190925034"/>
      <w:r w:rsidRPr="00DD0BBA">
        <w:t>CÓDIGO FUENTE</w:t>
      </w:r>
      <w:bookmarkEnd w:id="3"/>
    </w:p>
    <w:p w14:paraId="41B49972" w14:textId="77777777" w:rsidR="00353D7E" w:rsidRDefault="00353D7E" w:rsidP="00353D7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E6619" wp14:editId="706F9875">
                <wp:simplePos x="0" y="0"/>
                <wp:positionH relativeFrom="column">
                  <wp:posOffset>-209550</wp:posOffset>
                </wp:positionH>
                <wp:positionV relativeFrom="paragraph">
                  <wp:posOffset>4366895</wp:posOffset>
                </wp:positionV>
                <wp:extent cx="390525" cy="285750"/>
                <wp:effectExtent l="76200" t="57150" r="85725" b="95250"/>
                <wp:wrapNone/>
                <wp:docPr id="7112548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3F705" w14:textId="77777777" w:rsidR="00353D7E" w:rsidRPr="00A7514E" w:rsidRDefault="00353D7E" w:rsidP="00353D7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0E661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6.5pt;margin-top:343.85pt;width:30.75pt;height:2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5C3F705" w14:textId="77777777" w:rsidR="00353D7E" w:rsidRPr="00A7514E" w:rsidRDefault="00353D7E" w:rsidP="00353D7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38B65F" wp14:editId="0EB9035A">
                <wp:simplePos x="0" y="0"/>
                <wp:positionH relativeFrom="column">
                  <wp:posOffset>-161925</wp:posOffset>
                </wp:positionH>
                <wp:positionV relativeFrom="paragraph">
                  <wp:posOffset>2833370</wp:posOffset>
                </wp:positionV>
                <wp:extent cx="390525" cy="285750"/>
                <wp:effectExtent l="76200" t="57150" r="85725" b="95250"/>
                <wp:wrapNone/>
                <wp:docPr id="36076117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F6073" w14:textId="77777777" w:rsidR="00353D7E" w:rsidRPr="00A7514E" w:rsidRDefault="00353D7E" w:rsidP="00353D7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38B65F" id="_x0000_s1027" type="#_x0000_t202" style="position:absolute;margin-left:-12.75pt;margin-top:223.1pt;width:30.75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E6F6073" w14:textId="77777777" w:rsidR="00353D7E" w:rsidRPr="00A7514E" w:rsidRDefault="00353D7E" w:rsidP="00353D7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246F2" wp14:editId="3A28950B">
                <wp:simplePos x="0" y="0"/>
                <wp:positionH relativeFrom="column">
                  <wp:posOffset>-137160</wp:posOffset>
                </wp:positionH>
                <wp:positionV relativeFrom="paragraph">
                  <wp:posOffset>631825</wp:posOffset>
                </wp:positionV>
                <wp:extent cx="390525" cy="285750"/>
                <wp:effectExtent l="76200" t="57150" r="85725" b="95250"/>
                <wp:wrapNone/>
                <wp:docPr id="4322523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2143F" w14:textId="77777777" w:rsidR="00353D7E" w:rsidRPr="00A7514E" w:rsidRDefault="00353D7E" w:rsidP="00353D7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C246F2" id="_x0000_s1028" type="#_x0000_t202" style="position:absolute;margin-left:-10.8pt;margin-top:49.75pt;width:30.75pt;height:2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29C2143F" w14:textId="77777777" w:rsidR="00353D7E" w:rsidRPr="00A7514E" w:rsidRDefault="00353D7E" w:rsidP="00353D7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514E">
        <w:rPr>
          <w:noProof/>
        </w:rPr>
        <w:drawing>
          <wp:inline distT="0" distB="0" distL="0" distR="0" wp14:anchorId="41EAACC0" wp14:editId="62F20ED9">
            <wp:extent cx="5396230" cy="5242560"/>
            <wp:effectExtent l="0" t="0" r="0" b="0"/>
            <wp:docPr id="92256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62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732B" w14:textId="77777777" w:rsidR="00353D7E" w:rsidRDefault="00353D7E" w:rsidP="00353D7E">
      <w:pPr>
        <w:pStyle w:val="Ttulo3"/>
      </w:pPr>
      <w:bookmarkStart w:id="4" w:name="_Toc190925035"/>
      <w:r w:rsidRPr="00DD0BBA">
        <w:t>DIAGRAMA DE FLUJO</w:t>
      </w:r>
      <w:r>
        <w:t xml:space="preserve"> (DF)</w:t>
      </w:r>
      <w:bookmarkEnd w:id="4"/>
    </w:p>
    <w:p w14:paraId="76A220C5" w14:textId="77777777" w:rsidR="00353D7E" w:rsidRDefault="00353D7E" w:rsidP="00353D7E">
      <w:pPr>
        <w:rPr>
          <w:bCs/>
        </w:rPr>
      </w:pPr>
    </w:p>
    <w:p w14:paraId="44D011D6" w14:textId="77777777" w:rsidR="00353D7E" w:rsidRDefault="00353D7E" w:rsidP="00353D7E">
      <w:r w:rsidRPr="00154554">
        <w:rPr>
          <w:noProof/>
        </w:rPr>
        <w:lastRenderedPageBreak/>
        <w:drawing>
          <wp:inline distT="0" distB="0" distL="0" distR="0" wp14:anchorId="7B309782" wp14:editId="12316006">
            <wp:extent cx="5396230" cy="7780221"/>
            <wp:effectExtent l="0" t="0" r="0" b="0"/>
            <wp:docPr id="265015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5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97" cy="77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2AB6" w14:textId="77777777" w:rsidR="00353D7E" w:rsidRDefault="00353D7E" w:rsidP="00353D7E"/>
    <w:p w14:paraId="7AF87E80" w14:textId="77777777" w:rsidR="00353D7E" w:rsidRDefault="00353D7E" w:rsidP="00353D7E">
      <w:pPr>
        <w:pStyle w:val="Prrafodelista"/>
        <w:rPr>
          <w:b/>
          <w:bCs/>
        </w:rPr>
      </w:pPr>
    </w:p>
    <w:p w14:paraId="3B0EB9E0" w14:textId="77777777" w:rsidR="00353D7E" w:rsidRPr="00353D7E" w:rsidRDefault="00353D7E" w:rsidP="00353D7E">
      <w:pPr>
        <w:rPr>
          <w:b/>
          <w:bCs/>
        </w:rPr>
      </w:pPr>
    </w:p>
    <w:p w14:paraId="3EFD92BA" w14:textId="1333C08C" w:rsidR="00353D7E" w:rsidRPr="00154554" w:rsidRDefault="00353D7E" w:rsidP="00353D7E">
      <w:pPr>
        <w:rPr>
          <w:b/>
          <w:bCs/>
        </w:rPr>
      </w:pPr>
    </w:p>
    <w:p w14:paraId="20F2C6EF" w14:textId="0EB08BFB" w:rsidR="00353D7E" w:rsidRDefault="00353D7E" w:rsidP="00353D7E">
      <w:pPr>
        <w:pStyle w:val="Ttulo4"/>
      </w:pPr>
      <w:r w:rsidRPr="19483A47">
        <w:t>GRAFO DE   FLUJO (GF)</w:t>
      </w:r>
    </w:p>
    <w:p w14:paraId="1CC67EBE" w14:textId="1F04A28A" w:rsidR="00353D7E" w:rsidRDefault="00353D7E" w:rsidP="00353D7E">
      <w:pPr>
        <w:pStyle w:val="Prrafodelista"/>
        <w:rPr>
          <w:b/>
          <w:bCs/>
        </w:rPr>
      </w:pPr>
      <w:r w:rsidRPr="004715D6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B3D7B28" wp14:editId="2D422AFF">
            <wp:simplePos x="0" y="0"/>
            <wp:positionH relativeFrom="column">
              <wp:posOffset>748665</wp:posOffset>
            </wp:positionH>
            <wp:positionV relativeFrom="paragraph">
              <wp:posOffset>5126355</wp:posOffset>
            </wp:positionV>
            <wp:extent cx="3014345" cy="3977640"/>
            <wp:effectExtent l="0" t="0" r="0" b="381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F8F02E" w14:textId="0FDC438E" w:rsidR="00353D7E" w:rsidRDefault="00353D7E" w:rsidP="00353D7E">
      <w:pPr>
        <w:pStyle w:val="Prrafodelista"/>
        <w:rPr>
          <w:b/>
          <w:bCs/>
        </w:rPr>
      </w:pPr>
      <w:r w:rsidRPr="004715D6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5C25F98" wp14:editId="0D5E9128">
            <wp:simplePos x="0" y="0"/>
            <wp:positionH relativeFrom="column">
              <wp:posOffset>188595</wp:posOffset>
            </wp:positionH>
            <wp:positionV relativeFrom="paragraph">
              <wp:posOffset>504825</wp:posOffset>
            </wp:positionV>
            <wp:extent cx="3524250" cy="3483610"/>
            <wp:effectExtent l="0" t="0" r="0" b="254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22CE2E" w14:textId="77777777" w:rsidR="00353D7E" w:rsidRDefault="00353D7E" w:rsidP="00353D7E">
      <w:pPr>
        <w:pStyle w:val="Prrafodelista"/>
      </w:pPr>
      <w:r w:rsidRPr="004715D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7080C3C" wp14:editId="6ACA2FBD">
            <wp:simplePos x="0" y="0"/>
            <wp:positionH relativeFrom="column">
              <wp:posOffset>949569</wp:posOffset>
            </wp:positionH>
            <wp:positionV relativeFrom="paragraph">
              <wp:posOffset>112</wp:posOffset>
            </wp:positionV>
            <wp:extent cx="2772162" cy="1933845"/>
            <wp:effectExtent l="0" t="0" r="9525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CA0C3" w14:textId="77777777" w:rsidR="00353D7E" w:rsidRPr="00122B5B" w:rsidRDefault="00353D7E" w:rsidP="00353D7E">
      <w:pPr>
        <w:pStyle w:val="Ttulo4"/>
        <w:rPr>
          <w:lang w:val="es-EC"/>
        </w:rPr>
      </w:pPr>
      <w:r w:rsidRPr="00122B5B">
        <w:rPr>
          <w:lang w:val="es-EC"/>
        </w:rPr>
        <w:t>IDENTIFIACCIÒN DE LAS RUTAS (Camino básico)</w:t>
      </w:r>
    </w:p>
    <w:p w14:paraId="6AC041D0" w14:textId="77777777" w:rsidR="00353D7E" w:rsidRPr="00122B5B" w:rsidRDefault="00353D7E" w:rsidP="00353D7E">
      <w:pPr>
        <w:jc w:val="center"/>
        <w:rPr>
          <w:b/>
          <w:lang w:val="es-EC"/>
        </w:rPr>
      </w:pPr>
    </w:p>
    <w:p w14:paraId="6CA9B4C2" w14:textId="77777777" w:rsidR="00353D7E" w:rsidRDefault="00353D7E" w:rsidP="00353D7E">
      <w:r w:rsidRPr="19483A47">
        <w:rPr>
          <w:b/>
          <w:bCs/>
        </w:rPr>
        <w:t xml:space="preserve">Ruta </w:t>
      </w:r>
      <w:r>
        <w:rPr>
          <w:b/>
          <w:bCs/>
        </w:rPr>
        <w:t xml:space="preserve">1: </w:t>
      </w:r>
      <w:r>
        <w:t>1,2,3,4,20,21,22</w:t>
      </w:r>
    </w:p>
    <w:p w14:paraId="45885B68" w14:textId="77777777" w:rsidR="00353D7E" w:rsidRDefault="00353D7E" w:rsidP="00353D7E">
      <w:r>
        <w:rPr>
          <w:b/>
          <w:bCs/>
        </w:rPr>
        <w:t>Ruta 2:</w:t>
      </w:r>
      <w:r>
        <w:t xml:space="preserve"> 1,2,3,4,5,6,7,8,9,10,11,12,13,14,15,16,4</w:t>
      </w:r>
    </w:p>
    <w:p w14:paraId="1B277209" w14:textId="77777777" w:rsidR="00353D7E" w:rsidRDefault="00353D7E" w:rsidP="00353D7E">
      <w:r>
        <w:rPr>
          <w:b/>
          <w:bCs/>
        </w:rPr>
        <w:t xml:space="preserve">Ruta 3: </w:t>
      </w:r>
      <w:r>
        <w:t>1,2,3,4,5,6,7,8,9,10,11,12,13,14,17,18,19,4</w:t>
      </w:r>
    </w:p>
    <w:p w14:paraId="534E8129" w14:textId="77777777" w:rsidR="00353D7E" w:rsidRPr="004715D6" w:rsidRDefault="00353D7E" w:rsidP="00353D7E">
      <w:r>
        <w:rPr>
          <w:b/>
          <w:bCs/>
        </w:rPr>
        <w:t xml:space="preserve">Ruta 4: </w:t>
      </w:r>
      <w:r>
        <w:t>1,2,3,4,20,22</w:t>
      </w:r>
    </w:p>
    <w:p w14:paraId="05BDDD16" w14:textId="77777777" w:rsidR="00353D7E" w:rsidRDefault="00353D7E" w:rsidP="00353D7E">
      <w:pPr>
        <w:pStyle w:val="Ttulo4"/>
      </w:pPr>
      <w:r w:rsidRPr="00DD0BBA">
        <w:rPr>
          <w:lang w:val="en-US"/>
        </w:rPr>
        <w:t>COMPLEJIDAD</w:t>
      </w:r>
      <w:r>
        <w:t xml:space="preserve"> CICLOMÁTICA  </w:t>
      </w:r>
    </w:p>
    <w:p w14:paraId="5FD74AA4" w14:textId="77777777" w:rsidR="00353D7E" w:rsidRDefault="00353D7E" w:rsidP="00353D7E">
      <w:pPr>
        <w:rPr>
          <w:b/>
        </w:rPr>
      </w:pPr>
    </w:p>
    <w:p w14:paraId="61575183" w14:textId="77777777" w:rsidR="00353D7E" w:rsidRPr="00383B2D" w:rsidRDefault="00353D7E" w:rsidP="00353D7E">
      <w:pPr>
        <w:spacing w:before="240" w:after="240"/>
      </w:pPr>
      <w:r w:rsidRPr="19483A47">
        <w:rPr>
          <w:rFonts w:eastAsia="Tahoma"/>
          <w:b/>
          <w:bCs/>
          <w:sz w:val="22"/>
          <w:szCs w:val="22"/>
        </w:rPr>
        <w:t>Fórmula basada en los nodos predicados (decisiones):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48772671" w14:textId="77777777" w:rsidTr="00455163">
        <w:tc>
          <w:tcPr>
            <w:tcW w:w="4815" w:type="dxa"/>
            <w:shd w:val="clear" w:color="auto" w:fill="C5D3FF"/>
          </w:tcPr>
          <w:p w14:paraId="6DDF09EB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208C7BD4" w14:textId="77777777" w:rsidR="00353D7E" w:rsidRDefault="00353D7E" w:rsidP="00455163">
            <w:r>
              <w:t>3+1</w:t>
            </w:r>
          </w:p>
        </w:tc>
      </w:tr>
      <w:tr w:rsidR="00353D7E" w14:paraId="1E090E3A" w14:textId="77777777" w:rsidTr="00455163">
        <w:tc>
          <w:tcPr>
            <w:tcW w:w="4815" w:type="dxa"/>
          </w:tcPr>
          <w:p w14:paraId="1E0AA042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18B2CA56" w14:textId="77777777" w:rsidR="00353D7E" w:rsidRDefault="00353D7E" w:rsidP="00455163">
            <w:r>
              <w:t>4</w:t>
            </w:r>
          </w:p>
        </w:tc>
      </w:tr>
      <w:tr w:rsidR="00353D7E" w14:paraId="40DFC163" w14:textId="77777777" w:rsidTr="00455163">
        <w:tc>
          <w:tcPr>
            <w:tcW w:w="4815" w:type="dxa"/>
            <w:shd w:val="clear" w:color="auto" w:fill="C5D3FF"/>
          </w:tcPr>
          <w:p w14:paraId="5C737766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54B863F6" w14:textId="77777777" w:rsidR="00353D7E" w:rsidRDefault="00353D7E" w:rsidP="00455163">
            <w:r>
              <w:t>24-22+2</w:t>
            </w:r>
          </w:p>
        </w:tc>
      </w:tr>
      <w:tr w:rsidR="00353D7E" w14:paraId="38A43E8B" w14:textId="77777777" w:rsidTr="00455163">
        <w:tc>
          <w:tcPr>
            <w:tcW w:w="4815" w:type="dxa"/>
          </w:tcPr>
          <w:p w14:paraId="630AD7D1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2065980" w14:textId="77777777" w:rsidR="00353D7E" w:rsidRDefault="00353D7E" w:rsidP="00455163">
            <w:r>
              <w:t>4</w:t>
            </w:r>
          </w:p>
        </w:tc>
      </w:tr>
    </w:tbl>
    <w:p w14:paraId="1000396F" w14:textId="77777777" w:rsidR="00353D7E" w:rsidRDefault="00353D7E" w:rsidP="00353D7E"/>
    <w:p w14:paraId="73A8101E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5A38BF24" w14:textId="77777777" w:rsidTr="00455163">
        <w:tc>
          <w:tcPr>
            <w:tcW w:w="8488" w:type="dxa"/>
            <w:gridSpan w:val="2"/>
            <w:shd w:val="clear" w:color="auto" w:fill="C5D3FF"/>
          </w:tcPr>
          <w:p w14:paraId="117F42F7" w14:textId="77777777" w:rsidR="00353D7E" w:rsidRDefault="00353D7E" w:rsidP="00455163">
            <w:r>
              <w:t>DONDE:</w:t>
            </w:r>
          </w:p>
        </w:tc>
      </w:tr>
      <w:tr w:rsidR="00353D7E" w14:paraId="53DB5F59" w14:textId="77777777" w:rsidTr="00455163">
        <w:tc>
          <w:tcPr>
            <w:tcW w:w="4244" w:type="dxa"/>
          </w:tcPr>
          <w:p w14:paraId="4E09B7DF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65DFC026" w14:textId="77777777" w:rsidR="00353D7E" w:rsidRDefault="00353D7E" w:rsidP="00455163">
            <w:r>
              <w:t>4</w:t>
            </w:r>
          </w:p>
        </w:tc>
      </w:tr>
      <w:tr w:rsidR="00353D7E" w14:paraId="44F40326" w14:textId="77777777" w:rsidTr="00455163">
        <w:tc>
          <w:tcPr>
            <w:tcW w:w="4244" w:type="dxa"/>
            <w:shd w:val="clear" w:color="auto" w:fill="C5D3FF"/>
          </w:tcPr>
          <w:p w14:paraId="21E5C89A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074D8BAC" w14:textId="77777777" w:rsidR="00353D7E" w:rsidRDefault="00353D7E" w:rsidP="00455163">
            <w:r>
              <w:t>24</w:t>
            </w:r>
          </w:p>
        </w:tc>
      </w:tr>
      <w:tr w:rsidR="00353D7E" w14:paraId="44BDE3FB" w14:textId="77777777" w:rsidTr="00455163">
        <w:tc>
          <w:tcPr>
            <w:tcW w:w="4244" w:type="dxa"/>
          </w:tcPr>
          <w:p w14:paraId="6029B573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3B22E527" w14:textId="77777777" w:rsidR="00353D7E" w:rsidRDefault="00353D7E" w:rsidP="00455163">
            <w:r>
              <w:t>22</w:t>
            </w:r>
          </w:p>
        </w:tc>
      </w:tr>
    </w:tbl>
    <w:p w14:paraId="43DFF3B8" w14:textId="77777777" w:rsidR="00353D7E" w:rsidRDefault="00353D7E" w:rsidP="00353D7E"/>
    <w:p w14:paraId="0195A40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4C24D46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D1B6122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E6A071A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749F61A9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1727BEB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4008B306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8C8C00D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87C8884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1C8E08F8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FFAE3D8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7038F7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4EA39255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7431B95E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2A139F8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E39AB71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57311C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1A7DBF5C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522EB82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7B1D82F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4CBF4383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08DDA85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3D0509AB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550A770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02341DA7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2462385B" w14:textId="77777777" w:rsidR="00353D7E" w:rsidRDefault="00353D7E" w:rsidP="00353D7E">
      <w:pPr>
        <w:rPr>
          <w:rFonts w:eastAsia="Tahoma"/>
          <w:sz w:val="22"/>
          <w:szCs w:val="22"/>
        </w:rPr>
      </w:pPr>
    </w:p>
    <w:p w14:paraId="6718C6BD" w14:textId="77777777" w:rsidR="00353D7E" w:rsidRDefault="00353D7E" w:rsidP="00353D7E">
      <w:pPr>
        <w:pStyle w:val="Ttulo1"/>
        <w:rPr>
          <w:rFonts w:eastAsia="Tahoma"/>
        </w:rPr>
      </w:pPr>
    </w:p>
    <w:p w14:paraId="3C8D1CAC" w14:textId="77777777" w:rsidR="00353D7E" w:rsidRDefault="00353D7E" w:rsidP="00353D7E">
      <w:pPr>
        <w:pStyle w:val="Ttulo1"/>
        <w:rPr>
          <w:bCs/>
        </w:rPr>
      </w:pPr>
      <w:bookmarkStart w:id="5" w:name="_Toc190925036"/>
      <w:r w:rsidRPr="19483A47">
        <w:rPr>
          <w:bCs/>
        </w:rPr>
        <w:t xml:space="preserve">REQUISITO PLANTEADO </w:t>
      </w:r>
      <w:r w:rsidRPr="00192E62">
        <w:rPr>
          <w:bCs/>
        </w:rPr>
        <w:t>REQ 00</w:t>
      </w:r>
      <w:r>
        <w:rPr>
          <w:bCs/>
        </w:rPr>
        <w:t>2-REGISTRAR PADRE DE FAMILIA</w:t>
      </w:r>
      <w:bookmarkEnd w:id="5"/>
    </w:p>
    <w:p w14:paraId="0C91CE6D" w14:textId="77777777" w:rsidR="00353D7E" w:rsidRPr="009C5B63" w:rsidRDefault="00353D7E" w:rsidP="00353D7E">
      <w:pPr>
        <w:pStyle w:val="Ttulo2"/>
      </w:pPr>
      <w:bookmarkStart w:id="6" w:name="_Toc190925037"/>
      <w:r w:rsidRPr="00727772">
        <w:t>CÓDIGO FUENT</w:t>
      </w:r>
      <w:r>
        <w:t>E</w:t>
      </w:r>
      <w:bookmarkEnd w:id="6"/>
    </w:p>
    <w:p w14:paraId="50A8DA34" w14:textId="77777777" w:rsidR="00353D7E" w:rsidRDefault="00353D7E" w:rsidP="00353D7E">
      <w:pPr>
        <w:pStyle w:val="Prrafodelist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964C9C" wp14:editId="4605ECB1">
                <wp:simplePos x="0" y="0"/>
                <wp:positionH relativeFrom="column">
                  <wp:posOffset>321310</wp:posOffset>
                </wp:positionH>
                <wp:positionV relativeFrom="paragraph">
                  <wp:posOffset>863900</wp:posOffset>
                </wp:positionV>
                <wp:extent cx="274955" cy="243840"/>
                <wp:effectExtent l="76200" t="57150" r="67945" b="99060"/>
                <wp:wrapNone/>
                <wp:docPr id="102392936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D980E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154554">
                              <w:rPr>
                                <w:sz w:val="16"/>
                                <w:szCs w:val="16"/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4C9C" id="_x0000_s1029" type="#_x0000_t202" style="position:absolute;left:0;text-align:left;margin-left:25.3pt;margin-top:68pt;width:21.65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DED980E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154554">
                        <w:rPr>
                          <w:sz w:val="16"/>
                          <w:szCs w:val="16"/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560AFB" wp14:editId="3BF0205E">
                <wp:simplePos x="0" y="0"/>
                <wp:positionH relativeFrom="column">
                  <wp:posOffset>326223</wp:posOffset>
                </wp:positionH>
                <wp:positionV relativeFrom="paragraph">
                  <wp:posOffset>1161827</wp:posOffset>
                </wp:positionV>
                <wp:extent cx="275492" cy="244301"/>
                <wp:effectExtent l="76200" t="57150" r="67945" b="99060"/>
                <wp:wrapNone/>
                <wp:docPr id="16558344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92" cy="2443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99AE0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0AFB" id="_x0000_s1030" type="#_x0000_t202" style="position:absolute;left:0;text-align:left;margin-left:25.7pt;margin-top:91.5pt;width:21.7pt;height:1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8099AE0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168042" wp14:editId="284309BE">
                <wp:simplePos x="0" y="0"/>
                <wp:positionH relativeFrom="column">
                  <wp:posOffset>321547</wp:posOffset>
                </wp:positionH>
                <wp:positionV relativeFrom="paragraph">
                  <wp:posOffset>2196814</wp:posOffset>
                </wp:positionV>
                <wp:extent cx="275492" cy="244301"/>
                <wp:effectExtent l="76200" t="57150" r="67945" b="99060"/>
                <wp:wrapNone/>
                <wp:docPr id="10636305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92" cy="2443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1B55D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68042" id="_x0000_s1031" type="#_x0000_t202" style="position:absolute;left:0;text-align:left;margin-left:25.3pt;margin-top:173pt;width:21.7pt;height: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891B55D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D9867B" wp14:editId="6A08E8F5">
                <wp:simplePos x="0" y="0"/>
                <wp:positionH relativeFrom="column">
                  <wp:posOffset>321931</wp:posOffset>
                </wp:positionH>
                <wp:positionV relativeFrom="paragraph">
                  <wp:posOffset>130643</wp:posOffset>
                </wp:positionV>
                <wp:extent cx="275492" cy="244301"/>
                <wp:effectExtent l="76200" t="57150" r="67945" b="99060"/>
                <wp:wrapNone/>
                <wp:docPr id="3864874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92" cy="2443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C78A8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867B" id="_x0000_s1032" type="#_x0000_t202" style="position:absolute;left:0;text-align:left;margin-left:25.35pt;margin-top:10.3pt;width:21.7pt;height:1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4CC78A8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54554">
        <w:rPr>
          <w:b/>
          <w:bCs/>
          <w:noProof/>
        </w:rPr>
        <w:drawing>
          <wp:inline distT="0" distB="0" distL="0" distR="0" wp14:anchorId="72DDFBC2" wp14:editId="49102BE0">
            <wp:extent cx="4733206" cy="2867327"/>
            <wp:effectExtent l="0" t="0" r="0" b="0"/>
            <wp:docPr id="2069768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8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956" cy="28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D5FA" w14:textId="77777777" w:rsidR="00353D7E" w:rsidRPr="00192E62" w:rsidRDefault="00353D7E" w:rsidP="00353D7E">
      <w:pPr>
        <w:rPr>
          <w:b/>
          <w:bCs/>
        </w:rPr>
      </w:pPr>
      <w:r>
        <w:rPr>
          <w:b/>
          <w:bCs/>
        </w:rPr>
        <w:t xml:space="preserve">            </w:t>
      </w:r>
      <w:r w:rsidRPr="00192E62">
        <w:rPr>
          <w:b/>
          <w:bCs/>
        </w:rPr>
        <w:t xml:space="preserve"> </w:t>
      </w:r>
      <w:r w:rsidRPr="00154554">
        <w:rPr>
          <w:noProof/>
        </w:rPr>
        <w:drawing>
          <wp:inline distT="0" distB="0" distL="0" distR="0" wp14:anchorId="0C700785" wp14:editId="40DD364F">
            <wp:extent cx="4682319" cy="1484919"/>
            <wp:effectExtent l="0" t="0" r="4445" b="1270"/>
            <wp:docPr id="95158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0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788" cy="15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D6E7" w14:textId="77777777" w:rsidR="00353D7E" w:rsidRDefault="00353D7E" w:rsidP="00353D7E">
      <w:pPr>
        <w:pStyle w:val="Prrafodelista"/>
        <w:rPr>
          <w:b/>
          <w:bCs/>
        </w:rPr>
      </w:pPr>
    </w:p>
    <w:p w14:paraId="420911CB" w14:textId="77777777" w:rsidR="00353D7E" w:rsidRDefault="00353D7E" w:rsidP="00353D7E">
      <w:pPr>
        <w:pStyle w:val="Prrafodelista"/>
        <w:rPr>
          <w:b/>
          <w:bCs/>
        </w:rPr>
      </w:pPr>
    </w:p>
    <w:p w14:paraId="70FC6339" w14:textId="77777777" w:rsidR="00353D7E" w:rsidRDefault="00353D7E" w:rsidP="00353D7E">
      <w:pPr>
        <w:rPr>
          <w:b/>
          <w:bCs/>
        </w:rPr>
      </w:pPr>
    </w:p>
    <w:p w14:paraId="1D7770AE" w14:textId="77777777" w:rsidR="00353D7E" w:rsidRDefault="00353D7E" w:rsidP="00353D7E">
      <w:pPr>
        <w:rPr>
          <w:b/>
          <w:bCs/>
        </w:rPr>
      </w:pPr>
    </w:p>
    <w:p w14:paraId="0A2A7724" w14:textId="77777777" w:rsidR="00353D7E" w:rsidRDefault="00353D7E" w:rsidP="00353D7E">
      <w:pPr>
        <w:rPr>
          <w:b/>
          <w:bCs/>
        </w:rPr>
      </w:pPr>
    </w:p>
    <w:p w14:paraId="1A294ED6" w14:textId="77777777" w:rsidR="00353D7E" w:rsidRDefault="00353D7E" w:rsidP="00353D7E">
      <w:pPr>
        <w:rPr>
          <w:b/>
          <w:bCs/>
        </w:rPr>
      </w:pPr>
    </w:p>
    <w:p w14:paraId="3DC22868" w14:textId="77777777" w:rsidR="00353D7E" w:rsidRDefault="00353D7E" w:rsidP="00353D7E">
      <w:pPr>
        <w:rPr>
          <w:b/>
          <w:bCs/>
        </w:rPr>
      </w:pPr>
    </w:p>
    <w:p w14:paraId="5C94EE41" w14:textId="77777777" w:rsidR="00353D7E" w:rsidRDefault="00353D7E" w:rsidP="00353D7E">
      <w:pPr>
        <w:rPr>
          <w:b/>
          <w:bCs/>
        </w:rPr>
      </w:pPr>
    </w:p>
    <w:p w14:paraId="58851099" w14:textId="77777777" w:rsidR="00353D7E" w:rsidRDefault="00353D7E" w:rsidP="00353D7E">
      <w:pPr>
        <w:rPr>
          <w:b/>
          <w:bCs/>
        </w:rPr>
      </w:pPr>
    </w:p>
    <w:p w14:paraId="03DAA763" w14:textId="77777777" w:rsidR="00353D7E" w:rsidRDefault="00353D7E" w:rsidP="00353D7E">
      <w:pPr>
        <w:rPr>
          <w:b/>
          <w:bCs/>
        </w:rPr>
      </w:pPr>
    </w:p>
    <w:p w14:paraId="14D0C603" w14:textId="77777777" w:rsidR="00353D7E" w:rsidRPr="00353D7E" w:rsidRDefault="00353D7E" w:rsidP="00353D7E">
      <w:pPr>
        <w:rPr>
          <w:b/>
          <w:bCs/>
        </w:rPr>
      </w:pPr>
    </w:p>
    <w:p w14:paraId="28492474" w14:textId="77777777" w:rsidR="00353D7E" w:rsidRDefault="00353D7E" w:rsidP="00353D7E">
      <w:pPr>
        <w:pStyle w:val="Ttulo3"/>
      </w:pPr>
    </w:p>
    <w:p w14:paraId="190834EF" w14:textId="77777777" w:rsidR="00353D7E" w:rsidRDefault="00353D7E" w:rsidP="00353D7E">
      <w:pPr>
        <w:pStyle w:val="Ttulo3"/>
      </w:pPr>
      <w:bookmarkStart w:id="7" w:name="_Toc190925038"/>
      <w:r w:rsidRPr="00727772">
        <w:t>DIAGRAMA DE FLUJO</w:t>
      </w:r>
      <w:bookmarkEnd w:id="7"/>
    </w:p>
    <w:p w14:paraId="6AE3708A" w14:textId="77777777" w:rsidR="00353D7E" w:rsidRDefault="00353D7E" w:rsidP="00353D7E">
      <w:pPr>
        <w:pStyle w:val="Prrafodelista"/>
      </w:pPr>
      <w:r w:rsidRPr="00A7731F">
        <w:rPr>
          <w:noProof/>
        </w:rPr>
        <w:drawing>
          <wp:inline distT="0" distB="0" distL="0" distR="0" wp14:anchorId="017948FF" wp14:editId="24F21F60">
            <wp:extent cx="1839371" cy="3315335"/>
            <wp:effectExtent l="0" t="0" r="8890" b="0"/>
            <wp:docPr id="2041973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73155" name=""/>
                    <pic:cNvPicPr/>
                  </pic:nvPicPr>
                  <pic:blipFill rotWithShape="1">
                    <a:blip r:embed="rId21"/>
                    <a:srcRect r="12006"/>
                    <a:stretch/>
                  </pic:blipFill>
                  <pic:spPr bwMode="auto">
                    <a:xfrm>
                      <a:off x="0" y="0"/>
                      <a:ext cx="1877608" cy="33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556B" w14:textId="77777777" w:rsidR="00353D7E" w:rsidRDefault="00353D7E" w:rsidP="00353D7E">
      <w:pPr>
        <w:pStyle w:val="Prrafodelista"/>
      </w:pPr>
      <w:r w:rsidRPr="00A7731F">
        <w:rPr>
          <w:noProof/>
        </w:rPr>
        <w:drawing>
          <wp:inline distT="0" distB="0" distL="0" distR="0" wp14:anchorId="77AA7D50" wp14:editId="629670CA">
            <wp:extent cx="1760088" cy="3846991"/>
            <wp:effectExtent l="0" t="0" r="0" b="1270"/>
            <wp:docPr id="40076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6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775" cy="39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CA4D" w14:textId="77777777" w:rsidR="00353D7E" w:rsidRDefault="00353D7E" w:rsidP="00353D7E">
      <w:pPr>
        <w:pStyle w:val="Prrafodelista"/>
      </w:pPr>
      <w:r w:rsidRPr="00A7731F">
        <w:rPr>
          <w:noProof/>
        </w:rPr>
        <w:drawing>
          <wp:inline distT="0" distB="0" distL="0" distR="0" wp14:anchorId="4071EE3E" wp14:editId="6DCD99D6">
            <wp:extent cx="1765560" cy="745262"/>
            <wp:effectExtent l="0" t="0" r="6350" b="0"/>
            <wp:docPr id="176292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72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5227" cy="7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B07" w14:textId="77777777" w:rsidR="00353D7E" w:rsidRDefault="00353D7E" w:rsidP="00353D7E">
      <w:pPr>
        <w:pStyle w:val="Ttulo4"/>
      </w:pPr>
    </w:p>
    <w:p w14:paraId="72C63292" w14:textId="77777777" w:rsidR="00353D7E" w:rsidRPr="00C65622" w:rsidRDefault="00353D7E" w:rsidP="00353D7E">
      <w:pPr>
        <w:pStyle w:val="Ttulo4"/>
      </w:pPr>
      <w:r w:rsidRPr="00727772">
        <w:t>GRAFO DE FLUJO</w:t>
      </w:r>
    </w:p>
    <w:p w14:paraId="388F12BC" w14:textId="77777777" w:rsidR="00353D7E" w:rsidRDefault="00353D7E" w:rsidP="00353D7E">
      <w:pPr>
        <w:rPr>
          <w:b/>
          <w:bCs/>
        </w:rPr>
      </w:pPr>
      <w:r w:rsidRPr="00E22373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393945E" wp14:editId="4FAF83BC">
            <wp:simplePos x="0" y="0"/>
            <wp:positionH relativeFrom="column">
              <wp:posOffset>215265</wp:posOffset>
            </wp:positionH>
            <wp:positionV relativeFrom="paragraph">
              <wp:posOffset>3300095</wp:posOffset>
            </wp:positionV>
            <wp:extent cx="1943100" cy="4809490"/>
            <wp:effectExtent l="0" t="0" r="0" b="0"/>
            <wp:wrapTopAndBottom/>
            <wp:docPr id="22990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88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18E9">
        <w:rPr>
          <w:b/>
          <w:bCs/>
          <w:noProof/>
        </w:rPr>
        <w:drawing>
          <wp:inline distT="0" distB="0" distL="0" distR="0" wp14:anchorId="1B5D95DF" wp14:editId="704B45EE">
            <wp:extent cx="2438400" cy="3295650"/>
            <wp:effectExtent l="0" t="0" r="0" b="0"/>
            <wp:docPr id="172964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3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32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8E56" w14:textId="77777777" w:rsidR="00353D7E" w:rsidRDefault="00353D7E" w:rsidP="00353D7E">
      <w:pPr>
        <w:rPr>
          <w:b/>
          <w:bCs/>
        </w:rPr>
      </w:pPr>
    </w:p>
    <w:p w14:paraId="0637637F" w14:textId="77777777" w:rsidR="00353D7E" w:rsidRDefault="00353D7E" w:rsidP="00353D7E">
      <w:pPr>
        <w:rPr>
          <w:b/>
          <w:bCs/>
        </w:rPr>
      </w:pPr>
      <w:r w:rsidRPr="00E22373">
        <w:rPr>
          <w:b/>
          <w:bCs/>
          <w:noProof/>
        </w:rPr>
        <w:drawing>
          <wp:inline distT="0" distB="0" distL="0" distR="0" wp14:anchorId="12C6A4F7" wp14:editId="69B3419D">
            <wp:extent cx="1276350" cy="3705225"/>
            <wp:effectExtent l="0" t="0" r="0" b="9525"/>
            <wp:docPr id="1178594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4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7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1FB" w14:textId="77777777" w:rsidR="00353D7E" w:rsidRDefault="00353D7E" w:rsidP="00353D7E">
      <w:pPr>
        <w:rPr>
          <w:b/>
          <w:bCs/>
        </w:rPr>
      </w:pPr>
      <w:r w:rsidRPr="005518E9">
        <w:rPr>
          <w:b/>
          <w:bCs/>
          <w:noProof/>
        </w:rPr>
        <w:lastRenderedPageBreak/>
        <w:drawing>
          <wp:inline distT="0" distB="0" distL="0" distR="0" wp14:anchorId="1CE9127B" wp14:editId="3476C87C">
            <wp:extent cx="1228725" cy="5314950"/>
            <wp:effectExtent l="0" t="0" r="9525" b="0"/>
            <wp:docPr id="170992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8" cy="53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DF6B" w14:textId="77777777" w:rsidR="00353D7E" w:rsidRDefault="00353D7E" w:rsidP="00353D7E">
      <w:pPr>
        <w:rPr>
          <w:b/>
          <w:bCs/>
        </w:rPr>
      </w:pPr>
      <w:r w:rsidRPr="005518E9">
        <w:rPr>
          <w:b/>
          <w:bCs/>
          <w:noProof/>
        </w:rPr>
        <w:lastRenderedPageBreak/>
        <w:drawing>
          <wp:inline distT="0" distB="0" distL="0" distR="0" wp14:anchorId="4BF601AE" wp14:editId="37AB58BD">
            <wp:extent cx="1304925" cy="3638550"/>
            <wp:effectExtent l="0" t="0" r="9525" b="0"/>
            <wp:docPr id="1877032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324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6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DF6A" w14:textId="77777777" w:rsidR="00353D7E" w:rsidRDefault="00353D7E" w:rsidP="00353D7E">
      <w:pPr>
        <w:rPr>
          <w:b/>
          <w:bCs/>
        </w:rPr>
      </w:pPr>
      <w:r w:rsidRPr="005518E9">
        <w:rPr>
          <w:b/>
          <w:bCs/>
          <w:noProof/>
        </w:rPr>
        <w:lastRenderedPageBreak/>
        <w:drawing>
          <wp:inline distT="0" distB="0" distL="0" distR="0" wp14:anchorId="43780D0C" wp14:editId="6F995CA6">
            <wp:extent cx="1276350" cy="5448297"/>
            <wp:effectExtent l="0" t="0" r="0" b="635"/>
            <wp:docPr id="1327433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3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7566" cy="54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D3A8" w14:textId="77777777" w:rsidR="00353D7E" w:rsidRDefault="00353D7E" w:rsidP="00353D7E">
      <w:pPr>
        <w:rPr>
          <w:b/>
          <w:bCs/>
        </w:rPr>
      </w:pPr>
    </w:p>
    <w:p w14:paraId="7C58881A" w14:textId="77777777" w:rsidR="00353D7E" w:rsidRDefault="00353D7E" w:rsidP="00353D7E"/>
    <w:p w14:paraId="6B6A56DD" w14:textId="77777777" w:rsidR="00353D7E" w:rsidRDefault="00353D7E" w:rsidP="00353D7E">
      <w:pPr>
        <w:pStyle w:val="Ttulo4"/>
      </w:pPr>
      <w:r w:rsidRPr="00727772">
        <w:t>IDENTIFICACION DE RUTAS</w:t>
      </w:r>
    </w:p>
    <w:p w14:paraId="69933B38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 xml:space="preserve">Ruta1: </w:t>
      </w:r>
      <w:r>
        <w:rPr>
          <w:bCs/>
        </w:rPr>
        <w:t>1,2,3,4,5,6,7,8,9,10,11,12,13,14,15,16,17,18,19,20,21,22,23,24,25,26,27,28,29,30,31,32,33,34,35,36,37,38,39,40,41,42,43,44,45,46</w:t>
      </w:r>
    </w:p>
    <w:p w14:paraId="5053B294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Ruta2:</w:t>
      </w:r>
      <w:r>
        <w:rPr>
          <w:bCs/>
        </w:rPr>
        <w:t>1,2,3,5,6,7,8,11,12,13,14,15,16,17,18,19,20,21,22,23,24,25,26,27,28,29,30,31,32,33,34,35,36,37,38,39,40,41,42,43,45,46</w:t>
      </w:r>
    </w:p>
    <w:p w14:paraId="35F6AC6F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Ruta3:</w:t>
      </w:r>
      <w:r>
        <w:rPr>
          <w:bCs/>
        </w:rPr>
        <w:t>1,2,3,4,5,6,7,8,9,10,11</w:t>
      </w:r>
    </w:p>
    <w:p w14:paraId="534201E7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Ruta4:</w:t>
      </w:r>
      <w:r>
        <w:rPr>
          <w:bCs/>
        </w:rPr>
        <w:t>1,2,3,4,5,6,7,8,9,10,11,12,13,14,15,16,17,18,19,20,21,22,23</w:t>
      </w:r>
    </w:p>
    <w:p w14:paraId="264FE41F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 xml:space="preserve">Ruta5: </w:t>
      </w:r>
      <w:r>
        <w:rPr>
          <w:bCs/>
        </w:rPr>
        <w:t>1,2,3,5,6,7,8,11,12,13,14,15,16,17,18,19,20,21,22,23,24,25,26,27,28,29,30,31,32,33,34,35,36,37,38,39,40,41,42,43,45,46</w:t>
      </w:r>
    </w:p>
    <w:p w14:paraId="61EF2DA3" w14:textId="77777777" w:rsidR="00353D7E" w:rsidRDefault="00353D7E" w:rsidP="00353D7E">
      <w:pPr>
        <w:pStyle w:val="Prrafodelista"/>
        <w:rPr>
          <w:bCs/>
        </w:rPr>
      </w:pPr>
    </w:p>
    <w:p w14:paraId="092D3BFB" w14:textId="77777777" w:rsidR="00353D7E" w:rsidRDefault="00353D7E" w:rsidP="00353D7E">
      <w:pPr>
        <w:pStyle w:val="Prrafodelista"/>
        <w:rPr>
          <w:bCs/>
        </w:rPr>
      </w:pPr>
    </w:p>
    <w:p w14:paraId="1553860E" w14:textId="77777777" w:rsidR="00353D7E" w:rsidRDefault="00353D7E" w:rsidP="00353D7E">
      <w:pPr>
        <w:pStyle w:val="Prrafodelista"/>
        <w:rPr>
          <w:bCs/>
        </w:rPr>
      </w:pPr>
    </w:p>
    <w:p w14:paraId="0888673B" w14:textId="77777777" w:rsidR="00353D7E" w:rsidRPr="00682E2D" w:rsidRDefault="00353D7E" w:rsidP="00353D7E">
      <w:pPr>
        <w:pStyle w:val="Prrafodelista"/>
        <w:rPr>
          <w:bCs/>
        </w:rPr>
      </w:pPr>
    </w:p>
    <w:p w14:paraId="2FB69EC8" w14:textId="77777777" w:rsidR="00353D7E" w:rsidRPr="00A26F5E" w:rsidRDefault="00353D7E" w:rsidP="00353D7E">
      <w:pPr>
        <w:pStyle w:val="Ttulo4"/>
      </w:pPr>
      <w:r w:rsidRPr="00727772">
        <w:lastRenderedPageBreak/>
        <w:t>COMPLEJIDAD CICLOMÁTICA</w:t>
      </w:r>
    </w:p>
    <w:p w14:paraId="0BF62CF6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76E44EED" w14:textId="77777777" w:rsidTr="00455163">
        <w:tc>
          <w:tcPr>
            <w:tcW w:w="4815" w:type="dxa"/>
            <w:shd w:val="clear" w:color="auto" w:fill="C5D3FF"/>
          </w:tcPr>
          <w:p w14:paraId="7E2785B9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4D41F86D" w14:textId="77777777" w:rsidR="00353D7E" w:rsidRDefault="00353D7E" w:rsidP="00455163">
            <w:r>
              <w:t>4+1</w:t>
            </w:r>
          </w:p>
        </w:tc>
      </w:tr>
      <w:tr w:rsidR="00353D7E" w14:paraId="6B9734CE" w14:textId="77777777" w:rsidTr="00455163">
        <w:tc>
          <w:tcPr>
            <w:tcW w:w="4815" w:type="dxa"/>
          </w:tcPr>
          <w:p w14:paraId="2FB4D86E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47DFB107" w14:textId="77777777" w:rsidR="00353D7E" w:rsidRDefault="00353D7E" w:rsidP="00455163">
            <w:r>
              <w:t>5</w:t>
            </w:r>
          </w:p>
        </w:tc>
      </w:tr>
      <w:tr w:rsidR="00353D7E" w14:paraId="40B8A03D" w14:textId="77777777" w:rsidTr="00455163">
        <w:tc>
          <w:tcPr>
            <w:tcW w:w="4815" w:type="dxa"/>
            <w:shd w:val="clear" w:color="auto" w:fill="C5D3FF"/>
          </w:tcPr>
          <w:p w14:paraId="22D1A5D1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5FD31AD1" w14:textId="77777777" w:rsidR="00353D7E" w:rsidRDefault="00353D7E" w:rsidP="00455163">
            <w:r>
              <w:t>49-46+2</w:t>
            </w:r>
          </w:p>
        </w:tc>
      </w:tr>
      <w:tr w:rsidR="00353D7E" w14:paraId="7A6BC71E" w14:textId="77777777" w:rsidTr="00455163">
        <w:tc>
          <w:tcPr>
            <w:tcW w:w="4815" w:type="dxa"/>
          </w:tcPr>
          <w:p w14:paraId="05E8159C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391C628" w14:textId="77777777" w:rsidR="00353D7E" w:rsidRDefault="00353D7E" w:rsidP="00455163">
            <w:r>
              <w:t>5</w:t>
            </w:r>
          </w:p>
        </w:tc>
      </w:tr>
    </w:tbl>
    <w:p w14:paraId="13C2BAE5" w14:textId="77777777" w:rsidR="00353D7E" w:rsidRDefault="00353D7E" w:rsidP="00353D7E"/>
    <w:p w14:paraId="3088935F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14C9E4F3" w14:textId="77777777" w:rsidTr="00455163">
        <w:tc>
          <w:tcPr>
            <w:tcW w:w="8488" w:type="dxa"/>
            <w:gridSpan w:val="2"/>
            <w:shd w:val="clear" w:color="auto" w:fill="C5D3FF"/>
          </w:tcPr>
          <w:p w14:paraId="028A757D" w14:textId="77777777" w:rsidR="00353D7E" w:rsidRDefault="00353D7E" w:rsidP="00455163">
            <w:r>
              <w:t>DONDE:</w:t>
            </w:r>
          </w:p>
        </w:tc>
      </w:tr>
      <w:tr w:rsidR="00353D7E" w14:paraId="7F8DFDB9" w14:textId="77777777" w:rsidTr="00455163">
        <w:tc>
          <w:tcPr>
            <w:tcW w:w="4244" w:type="dxa"/>
          </w:tcPr>
          <w:p w14:paraId="2060FC06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43B13012" w14:textId="77777777" w:rsidR="00353D7E" w:rsidRDefault="00353D7E" w:rsidP="00455163">
            <w:r>
              <w:t>4</w:t>
            </w:r>
          </w:p>
        </w:tc>
      </w:tr>
      <w:tr w:rsidR="00353D7E" w14:paraId="0C6F9526" w14:textId="77777777" w:rsidTr="00455163">
        <w:tc>
          <w:tcPr>
            <w:tcW w:w="4244" w:type="dxa"/>
            <w:shd w:val="clear" w:color="auto" w:fill="C5D3FF"/>
          </w:tcPr>
          <w:p w14:paraId="054BA496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41F5C411" w14:textId="77777777" w:rsidR="00353D7E" w:rsidRDefault="00353D7E" w:rsidP="00455163">
            <w:r>
              <w:t>15</w:t>
            </w:r>
          </w:p>
        </w:tc>
      </w:tr>
      <w:tr w:rsidR="00353D7E" w14:paraId="0F9A0080" w14:textId="77777777" w:rsidTr="00455163">
        <w:tc>
          <w:tcPr>
            <w:tcW w:w="4244" w:type="dxa"/>
          </w:tcPr>
          <w:p w14:paraId="2FB98588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7B448B1E" w14:textId="77777777" w:rsidR="00353D7E" w:rsidRDefault="00353D7E" w:rsidP="00455163">
            <w:r>
              <w:t>15</w:t>
            </w:r>
          </w:p>
        </w:tc>
      </w:tr>
    </w:tbl>
    <w:p w14:paraId="482B73E2" w14:textId="77777777" w:rsidR="00353D7E" w:rsidRPr="00353D7E" w:rsidRDefault="00353D7E" w:rsidP="00353D7E">
      <w:pPr>
        <w:rPr>
          <w:b/>
          <w:bCs/>
        </w:rPr>
      </w:pPr>
    </w:p>
    <w:p w14:paraId="46098B14" w14:textId="77777777" w:rsidR="00353D7E" w:rsidRDefault="00353D7E" w:rsidP="00353D7E">
      <w:pPr>
        <w:pStyle w:val="Prrafodelista"/>
        <w:rPr>
          <w:b/>
          <w:bCs/>
        </w:rPr>
      </w:pPr>
    </w:p>
    <w:p w14:paraId="77296045" w14:textId="77777777" w:rsidR="00353D7E" w:rsidRDefault="00353D7E" w:rsidP="00353D7E">
      <w:pPr>
        <w:pStyle w:val="Ttulo1"/>
      </w:pPr>
      <w:bookmarkStart w:id="8" w:name="_Toc190925039"/>
      <w:r>
        <w:t xml:space="preserve">REQUISITO PLANTEADO </w:t>
      </w:r>
      <w:r w:rsidRPr="00192E62">
        <w:t>REQ 00</w:t>
      </w:r>
      <w:r>
        <w:t>3-REGISTRAR PAGO</w:t>
      </w:r>
      <w:bookmarkEnd w:id="8"/>
    </w:p>
    <w:p w14:paraId="095F2763" w14:textId="77777777" w:rsidR="00353D7E" w:rsidRDefault="00353D7E" w:rsidP="00353D7E"/>
    <w:p w14:paraId="2276BF3B" w14:textId="77777777" w:rsidR="00353D7E" w:rsidRDefault="00353D7E" w:rsidP="00353D7E">
      <w:pPr>
        <w:pStyle w:val="Ttulo2"/>
      </w:pPr>
      <w:bookmarkStart w:id="9" w:name="_Toc190925040"/>
      <w:r>
        <w:t>CÓDIGO FUENTE</w:t>
      </w:r>
      <w:bookmarkEnd w:id="9"/>
    </w:p>
    <w:p w14:paraId="4093121A" w14:textId="77777777" w:rsidR="00353D7E" w:rsidRDefault="00353D7E" w:rsidP="00353D7E">
      <w:pPr>
        <w:pStyle w:val="Prrafodelist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843D98" wp14:editId="113BE2A3">
                <wp:simplePos x="0" y="0"/>
                <wp:positionH relativeFrom="margin">
                  <wp:posOffset>291350</wp:posOffset>
                </wp:positionH>
                <wp:positionV relativeFrom="paragraph">
                  <wp:posOffset>1412702</wp:posOffset>
                </wp:positionV>
                <wp:extent cx="274955" cy="243840"/>
                <wp:effectExtent l="76200" t="57150" r="67945" b="99060"/>
                <wp:wrapNone/>
                <wp:docPr id="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59FC4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2</w:t>
                            </w:r>
                          </w:p>
                          <w:p w14:paraId="455F1033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1E320683" wp14:editId="00308EAF">
                                  <wp:extent cx="53975" cy="51435"/>
                                  <wp:effectExtent l="0" t="0" r="3175" b="5715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FD40E1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3D98" id="_x0000_s1033" type="#_x0000_t202" style="position:absolute;left:0;text-align:left;margin-left:22.95pt;margin-top:111.25pt;width:21.65pt;height:19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53D59FC4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2</w:t>
                      </w:r>
                    </w:p>
                    <w:p w14:paraId="455F1033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1E320683" wp14:editId="00308EAF">
                            <wp:extent cx="53975" cy="51435"/>
                            <wp:effectExtent l="0" t="0" r="3175" b="5715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FD40E1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7248B4" wp14:editId="585BF1CA">
                <wp:simplePos x="0" y="0"/>
                <wp:positionH relativeFrom="margin">
                  <wp:posOffset>277380</wp:posOffset>
                </wp:positionH>
                <wp:positionV relativeFrom="paragraph">
                  <wp:posOffset>23783</wp:posOffset>
                </wp:positionV>
                <wp:extent cx="274955" cy="243840"/>
                <wp:effectExtent l="76200" t="57150" r="67945" b="99060"/>
                <wp:wrapNone/>
                <wp:docPr id="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E80CD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54D573F1" wp14:editId="1BCDB540">
                                  <wp:extent cx="53975" cy="51435"/>
                                  <wp:effectExtent l="0" t="0" r="3175" b="5715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001F47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248B4" id="_x0000_s1034" type="#_x0000_t202" style="position:absolute;left:0;text-align:left;margin-left:21.85pt;margin-top:1.85pt;width:21.65pt;height:19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1DE80CD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54D573F1" wp14:editId="1BCDB540">
                            <wp:extent cx="53975" cy="51435"/>
                            <wp:effectExtent l="0" t="0" r="3175" b="5715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001F47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3A06">
        <w:rPr>
          <w:b/>
          <w:bCs/>
          <w:noProof/>
        </w:rPr>
        <w:drawing>
          <wp:inline distT="0" distB="0" distL="0" distR="0" wp14:anchorId="5A57A866" wp14:editId="6FE43EF9">
            <wp:extent cx="5396230" cy="355524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140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6DA" w14:textId="77777777" w:rsidR="00353D7E" w:rsidRDefault="00353D7E" w:rsidP="00353D7E">
      <w:pPr>
        <w:pStyle w:val="Prrafodelista"/>
        <w:rPr>
          <w:b/>
          <w:bCs/>
        </w:rPr>
      </w:pPr>
    </w:p>
    <w:p w14:paraId="1F872702" w14:textId="77777777" w:rsidR="00353D7E" w:rsidRDefault="00353D7E" w:rsidP="00353D7E">
      <w:pPr>
        <w:pStyle w:val="Prrafodelista"/>
        <w:rPr>
          <w:b/>
          <w:bCs/>
        </w:rPr>
      </w:pPr>
    </w:p>
    <w:p w14:paraId="1EF03B17" w14:textId="77777777" w:rsidR="00353D7E" w:rsidRDefault="00353D7E" w:rsidP="00353D7E">
      <w:pPr>
        <w:pStyle w:val="Prrafodelista"/>
        <w:rPr>
          <w:b/>
          <w:bCs/>
        </w:rPr>
      </w:pPr>
    </w:p>
    <w:p w14:paraId="0117A026" w14:textId="77777777" w:rsidR="00353D7E" w:rsidRDefault="00353D7E" w:rsidP="00353D7E">
      <w:pPr>
        <w:pStyle w:val="Prrafodelista"/>
        <w:rPr>
          <w:b/>
          <w:bCs/>
        </w:rPr>
      </w:pPr>
    </w:p>
    <w:p w14:paraId="02678D87" w14:textId="77777777" w:rsidR="00353D7E" w:rsidRDefault="00353D7E" w:rsidP="00353D7E">
      <w:pPr>
        <w:pStyle w:val="Prrafodelista"/>
        <w:rPr>
          <w:b/>
          <w:bCs/>
        </w:rPr>
      </w:pPr>
    </w:p>
    <w:p w14:paraId="59AD1E9A" w14:textId="77777777" w:rsidR="00353D7E" w:rsidRDefault="00353D7E" w:rsidP="00353D7E">
      <w:pPr>
        <w:pStyle w:val="Prrafodelista"/>
        <w:rPr>
          <w:b/>
          <w:bCs/>
        </w:rPr>
      </w:pPr>
    </w:p>
    <w:p w14:paraId="617BE5E0" w14:textId="77777777" w:rsidR="00353D7E" w:rsidRDefault="00353D7E" w:rsidP="00353D7E">
      <w:pPr>
        <w:pStyle w:val="Prrafodelista"/>
        <w:rPr>
          <w:b/>
          <w:bCs/>
        </w:rPr>
      </w:pPr>
    </w:p>
    <w:p w14:paraId="692EB17E" w14:textId="77777777" w:rsidR="00353D7E" w:rsidRDefault="00353D7E" w:rsidP="00353D7E">
      <w:pPr>
        <w:pStyle w:val="Prrafodelista"/>
        <w:rPr>
          <w:b/>
          <w:bCs/>
        </w:rPr>
      </w:pPr>
    </w:p>
    <w:p w14:paraId="3F5C16ED" w14:textId="77777777" w:rsidR="00353D7E" w:rsidRDefault="00353D7E" w:rsidP="00353D7E">
      <w:pPr>
        <w:pStyle w:val="Prrafodelista"/>
        <w:rPr>
          <w:b/>
          <w:bCs/>
        </w:rPr>
      </w:pPr>
    </w:p>
    <w:p w14:paraId="4AE84801" w14:textId="77777777" w:rsidR="00353D7E" w:rsidRDefault="00353D7E" w:rsidP="00353D7E">
      <w:pPr>
        <w:pStyle w:val="Prrafodelista"/>
        <w:rPr>
          <w:b/>
          <w:bCs/>
        </w:rPr>
      </w:pPr>
    </w:p>
    <w:p w14:paraId="4C1F3A42" w14:textId="77777777" w:rsidR="00353D7E" w:rsidRDefault="00353D7E" w:rsidP="00353D7E">
      <w:pPr>
        <w:pStyle w:val="Prrafodelista"/>
        <w:rPr>
          <w:b/>
          <w:bCs/>
        </w:rPr>
      </w:pPr>
    </w:p>
    <w:p w14:paraId="650AE565" w14:textId="77777777" w:rsidR="00353D7E" w:rsidRDefault="00353D7E" w:rsidP="00353D7E">
      <w:pPr>
        <w:pStyle w:val="Prrafodelista"/>
        <w:rPr>
          <w:b/>
          <w:bCs/>
        </w:rPr>
      </w:pPr>
    </w:p>
    <w:p w14:paraId="56688F21" w14:textId="77777777" w:rsidR="00353D7E" w:rsidRPr="00353D7E" w:rsidRDefault="00353D7E" w:rsidP="00353D7E">
      <w:pPr>
        <w:pStyle w:val="Ttulo3"/>
      </w:pPr>
    </w:p>
    <w:p w14:paraId="0447DAA1" w14:textId="77777777" w:rsidR="00353D7E" w:rsidRPr="00EB6B09" w:rsidRDefault="00353D7E" w:rsidP="00353D7E">
      <w:pPr>
        <w:pStyle w:val="Ttulo3"/>
      </w:pPr>
      <w:bookmarkStart w:id="10" w:name="_Toc190925041"/>
      <w:r w:rsidRPr="138D6B44">
        <w:t>DIAGRAMA DE FLUJO</w:t>
      </w:r>
      <w:bookmarkEnd w:id="10"/>
    </w:p>
    <w:p w14:paraId="539B0CB5" w14:textId="77777777" w:rsidR="00353D7E" w:rsidRDefault="00353D7E" w:rsidP="00353D7E">
      <w:pPr>
        <w:pStyle w:val="Prrafodelista"/>
      </w:pPr>
      <w:r w:rsidRPr="00B32DF9">
        <w:rPr>
          <w:noProof/>
        </w:rPr>
        <w:drawing>
          <wp:inline distT="0" distB="0" distL="0" distR="0" wp14:anchorId="2250C235" wp14:editId="0F372687">
            <wp:extent cx="2646496" cy="57150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3990" cy="57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5AC2" w14:textId="77777777" w:rsidR="00353D7E" w:rsidRDefault="00353D7E" w:rsidP="00353D7E">
      <w:pPr>
        <w:pStyle w:val="Prrafodelista"/>
      </w:pPr>
      <w:r w:rsidRPr="00F34A34">
        <w:rPr>
          <w:noProof/>
        </w:rPr>
        <w:lastRenderedPageBreak/>
        <w:drawing>
          <wp:inline distT="0" distB="0" distL="0" distR="0" wp14:anchorId="51CDB028" wp14:editId="5AEBC153">
            <wp:extent cx="2514786" cy="25215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9917" cy="25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D0F7" w14:textId="77777777" w:rsidR="00353D7E" w:rsidRDefault="00353D7E" w:rsidP="00353D7E">
      <w:pPr>
        <w:pStyle w:val="Prrafodelista"/>
      </w:pPr>
    </w:p>
    <w:p w14:paraId="3C4683C0" w14:textId="77777777" w:rsidR="00353D7E" w:rsidRDefault="00353D7E" w:rsidP="00353D7E">
      <w:pPr>
        <w:pStyle w:val="Prrafodelista"/>
      </w:pPr>
    </w:p>
    <w:p w14:paraId="78392581" w14:textId="77777777" w:rsidR="00353D7E" w:rsidRDefault="00353D7E" w:rsidP="00353D7E">
      <w:pPr>
        <w:pStyle w:val="Prrafodelista"/>
      </w:pPr>
    </w:p>
    <w:p w14:paraId="4360AE04" w14:textId="77777777" w:rsidR="00353D7E" w:rsidRDefault="00353D7E" w:rsidP="00353D7E">
      <w:pPr>
        <w:pStyle w:val="Prrafodelista"/>
      </w:pPr>
    </w:p>
    <w:p w14:paraId="6F009582" w14:textId="77777777" w:rsidR="00353D7E" w:rsidRDefault="00353D7E" w:rsidP="00353D7E">
      <w:pPr>
        <w:pStyle w:val="Prrafodelista"/>
      </w:pPr>
    </w:p>
    <w:p w14:paraId="04749610" w14:textId="77777777" w:rsidR="00353D7E" w:rsidRDefault="00353D7E" w:rsidP="00353D7E">
      <w:pPr>
        <w:pStyle w:val="Prrafodelista"/>
      </w:pPr>
    </w:p>
    <w:p w14:paraId="07ADA4C7" w14:textId="77777777" w:rsidR="00353D7E" w:rsidRDefault="00353D7E" w:rsidP="00353D7E">
      <w:pPr>
        <w:pStyle w:val="Ttulo4"/>
      </w:pPr>
      <w:r w:rsidRPr="138D6B44">
        <w:t>GRAFO DE FLUJO</w:t>
      </w:r>
    </w:p>
    <w:p w14:paraId="2B972C47" w14:textId="77777777" w:rsidR="00353D7E" w:rsidRDefault="00353D7E" w:rsidP="00353D7E">
      <w:pPr>
        <w:rPr>
          <w:b/>
          <w:bCs/>
        </w:rPr>
      </w:pPr>
      <w:r w:rsidRPr="003875C9">
        <w:rPr>
          <w:b/>
          <w:bCs/>
          <w:noProof/>
        </w:rPr>
        <w:drawing>
          <wp:inline distT="0" distB="0" distL="0" distR="0" wp14:anchorId="21648258" wp14:editId="27E920BE">
            <wp:extent cx="2200582" cy="3724795"/>
            <wp:effectExtent l="0" t="0" r="9525" b="9525"/>
            <wp:docPr id="1756358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588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6C4B" w14:textId="77777777" w:rsidR="00353D7E" w:rsidRDefault="00353D7E" w:rsidP="00353D7E">
      <w:pPr>
        <w:rPr>
          <w:b/>
          <w:bCs/>
        </w:rPr>
      </w:pPr>
      <w:r w:rsidRPr="00672714">
        <w:rPr>
          <w:b/>
          <w:bCs/>
          <w:noProof/>
        </w:rPr>
        <w:lastRenderedPageBreak/>
        <w:drawing>
          <wp:inline distT="0" distB="0" distL="0" distR="0" wp14:anchorId="3599EA66" wp14:editId="6CC20892">
            <wp:extent cx="1724266" cy="3972479"/>
            <wp:effectExtent l="0" t="0" r="9525" b="0"/>
            <wp:docPr id="186796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19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648C" w14:textId="77777777" w:rsidR="00353D7E" w:rsidRDefault="00353D7E" w:rsidP="00353D7E">
      <w:pPr>
        <w:rPr>
          <w:b/>
          <w:bCs/>
        </w:rPr>
      </w:pPr>
      <w:r w:rsidRPr="00672714">
        <w:rPr>
          <w:b/>
          <w:bCs/>
          <w:noProof/>
        </w:rPr>
        <w:drawing>
          <wp:inline distT="0" distB="0" distL="0" distR="0" wp14:anchorId="6ACFA7BF" wp14:editId="3B633B01">
            <wp:extent cx="1905266" cy="3858163"/>
            <wp:effectExtent l="0" t="0" r="0" b="0"/>
            <wp:docPr id="168536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88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687" w14:textId="77777777" w:rsidR="00353D7E" w:rsidRDefault="00353D7E" w:rsidP="00353D7E">
      <w:pPr>
        <w:rPr>
          <w:b/>
          <w:bCs/>
        </w:rPr>
      </w:pPr>
      <w:r w:rsidRPr="003266C5">
        <w:rPr>
          <w:b/>
          <w:bCs/>
          <w:noProof/>
        </w:rPr>
        <w:lastRenderedPageBreak/>
        <w:drawing>
          <wp:inline distT="0" distB="0" distL="0" distR="0" wp14:anchorId="68DB6F80" wp14:editId="45516F0C">
            <wp:extent cx="1648055" cy="3953427"/>
            <wp:effectExtent l="0" t="0" r="9525" b="9525"/>
            <wp:docPr id="78679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76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67AB" w14:textId="77777777" w:rsidR="00353D7E" w:rsidRDefault="00353D7E" w:rsidP="00353D7E">
      <w:pPr>
        <w:rPr>
          <w:b/>
          <w:bCs/>
        </w:rPr>
      </w:pPr>
      <w:r w:rsidRPr="00ED58C7">
        <w:rPr>
          <w:b/>
          <w:bCs/>
          <w:noProof/>
        </w:rPr>
        <w:drawing>
          <wp:inline distT="0" distB="0" distL="0" distR="0" wp14:anchorId="601DE843" wp14:editId="7664486D">
            <wp:extent cx="1343025" cy="3300523"/>
            <wp:effectExtent l="0" t="0" r="0" b="0"/>
            <wp:docPr id="13923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4189" cy="33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A47" w14:textId="77777777" w:rsidR="00353D7E" w:rsidRPr="00B325EA" w:rsidRDefault="00353D7E" w:rsidP="00353D7E">
      <w:pPr>
        <w:rPr>
          <w:b/>
          <w:bCs/>
        </w:rPr>
      </w:pPr>
      <w:r w:rsidRPr="00ED58C7">
        <w:rPr>
          <w:b/>
          <w:bCs/>
          <w:noProof/>
        </w:rPr>
        <w:lastRenderedPageBreak/>
        <w:drawing>
          <wp:inline distT="0" distB="0" distL="0" distR="0" wp14:anchorId="003B61A2" wp14:editId="011D23DA">
            <wp:extent cx="1264920" cy="2721935"/>
            <wp:effectExtent l="0" t="0" r="0" b="2540"/>
            <wp:docPr id="1302316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6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68341" cy="27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2B5" w14:textId="77777777" w:rsidR="00353D7E" w:rsidRDefault="00353D7E" w:rsidP="00353D7E">
      <w:pPr>
        <w:pStyle w:val="Ttulo4"/>
      </w:pPr>
      <w:r>
        <w:t>IDENTIFICACIÓN DE RUTAS</w:t>
      </w:r>
    </w:p>
    <w:p w14:paraId="69EBCD71" w14:textId="77777777" w:rsidR="00353D7E" w:rsidRPr="00567C59" w:rsidRDefault="00353D7E" w:rsidP="00353D7E">
      <w:pPr>
        <w:pStyle w:val="Prrafodelista"/>
      </w:pPr>
      <w:r w:rsidRPr="138D6B44">
        <w:rPr>
          <w:b/>
          <w:bCs/>
        </w:rPr>
        <w:t>R</w:t>
      </w:r>
      <w:r>
        <w:rPr>
          <w:b/>
          <w:bCs/>
        </w:rPr>
        <w:t>uta1:</w:t>
      </w:r>
      <w:r>
        <w:t>1,2,3,4,5,6,7,8,9,10,11,12,13,14,15,16,17,18,19,20,21,22,23,24,25,26,27,28,29,30,31,32,33</w:t>
      </w:r>
    </w:p>
    <w:p w14:paraId="16355347" w14:textId="77777777" w:rsidR="00353D7E" w:rsidRPr="003C08B9" w:rsidRDefault="00353D7E" w:rsidP="00353D7E">
      <w:pPr>
        <w:pStyle w:val="Prrafodelista"/>
      </w:pPr>
      <w:r w:rsidRPr="138D6B44">
        <w:rPr>
          <w:b/>
          <w:bCs/>
        </w:rPr>
        <w:t>R</w:t>
      </w:r>
      <w:r>
        <w:rPr>
          <w:b/>
          <w:bCs/>
        </w:rPr>
        <w:t>uta2:</w:t>
      </w:r>
      <w:r>
        <w:t>1,2,3,5,6,7,8,9,10,11,12,13,14,15,16,17,18,19,20,21,22,23,24,25,26,27,28,29,30,31,32</w:t>
      </w:r>
    </w:p>
    <w:p w14:paraId="16C87B80" w14:textId="77777777" w:rsidR="00353D7E" w:rsidRPr="00AA2EBD" w:rsidRDefault="00353D7E" w:rsidP="00353D7E">
      <w:pPr>
        <w:pStyle w:val="Prrafodelista"/>
      </w:pPr>
      <w:r w:rsidRPr="138D6B44">
        <w:rPr>
          <w:b/>
          <w:bCs/>
        </w:rPr>
        <w:t>R</w:t>
      </w:r>
      <w:r>
        <w:rPr>
          <w:b/>
          <w:bCs/>
        </w:rPr>
        <w:t>uta3:</w:t>
      </w:r>
      <w:r>
        <w:t>1,2,3,4,5,6,7,8,9,10,11,12,13,14</w:t>
      </w:r>
    </w:p>
    <w:p w14:paraId="24369386" w14:textId="77777777" w:rsidR="00353D7E" w:rsidRPr="00A74E12" w:rsidRDefault="00353D7E" w:rsidP="00353D7E">
      <w:pPr>
        <w:pStyle w:val="Ttulo4"/>
      </w:pPr>
      <w:r>
        <w:t>COMPLEJIDAD CICLOMATICA</w:t>
      </w:r>
    </w:p>
    <w:p w14:paraId="5CC65418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12D1DB59" w14:textId="77777777" w:rsidTr="00455163">
        <w:tc>
          <w:tcPr>
            <w:tcW w:w="4815" w:type="dxa"/>
            <w:shd w:val="clear" w:color="auto" w:fill="C5D3FF"/>
          </w:tcPr>
          <w:p w14:paraId="3F950372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52B20760" w14:textId="77777777" w:rsidR="00353D7E" w:rsidRDefault="00353D7E" w:rsidP="00455163">
            <w:r>
              <w:t>2+1</w:t>
            </w:r>
          </w:p>
        </w:tc>
      </w:tr>
      <w:tr w:rsidR="00353D7E" w14:paraId="283C2F4D" w14:textId="77777777" w:rsidTr="00455163">
        <w:tc>
          <w:tcPr>
            <w:tcW w:w="4815" w:type="dxa"/>
          </w:tcPr>
          <w:p w14:paraId="17D8A746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6D95D5E9" w14:textId="77777777" w:rsidR="00353D7E" w:rsidRDefault="00353D7E" w:rsidP="00455163">
            <w:r>
              <w:t>3</w:t>
            </w:r>
          </w:p>
        </w:tc>
      </w:tr>
      <w:tr w:rsidR="00353D7E" w14:paraId="5E70B55D" w14:textId="77777777" w:rsidTr="00455163">
        <w:tc>
          <w:tcPr>
            <w:tcW w:w="4815" w:type="dxa"/>
            <w:shd w:val="clear" w:color="auto" w:fill="C5D3FF"/>
          </w:tcPr>
          <w:p w14:paraId="27EF66EE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264C76A7" w14:textId="77777777" w:rsidR="00353D7E" w:rsidRDefault="00353D7E" w:rsidP="00455163">
            <w:r>
              <w:t>33-32+2</w:t>
            </w:r>
          </w:p>
        </w:tc>
      </w:tr>
      <w:tr w:rsidR="00353D7E" w14:paraId="4DFE4B67" w14:textId="77777777" w:rsidTr="00455163">
        <w:tc>
          <w:tcPr>
            <w:tcW w:w="4815" w:type="dxa"/>
          </w:tcPr>
          <w:p w14:paraId="24EAA2AE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586FA448" w14:textId="77777777" w:rsidR="00353D7E" w:rsidRDefault="00353D7E" w:rsidP="00455163">
            <w:r>
              <w:t>3</w:t>
            </w:r>
          </w:p>
        </w:tc>
      </w:tr>
    </w:tbl>
    <w:p w14:paraId="2F9F81D1" w14:textId="77777777" w:rsidR="00353D7E" w:rsidRDefault="00353D7E" w:rsidP="00353D7E"/>
    <w:p w14:paraId="1543E8C6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31818374" w14:textId="77777777" w:rsidTr="00455163">
        <w:tc>
          <w:tcPr>
            <w:tcW w:w="8488" w:type="dxa"/>
            <w:gridSpan w:val="2"/>
            <w:shd w:val="clear" w:color="auto" w:fill="C5D3FF"/>
          </w:tcPr>
          <w:p w14:paraId="6945B018" w14:textId="77777777" w:rsidR="00353D7E" w:rsidRDefault="00353D7E" w:rsidP="00455163">
            <w:r>
              <w:t>DONDE:</w:t>
            </w:r>
          </w:p>
        </w:tc>
      </w:tr>
      <w:tr w:rsidR="00353D7E" w14:paraId="7A6E6968" w14:textId="77777777" w:rsidTr="00455163">
        <w:tc>
          <w:tcPr>
            <w:tcW w:w="4244" w:type="dxa"/>
          </w:tcPr>
          <w:p w14:paraId="509CC0D9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289F1827" w14:textId="77777777" w:rsidR="00353D7E" w:rsidRDefault="00353D7E" w:rsidP="00455163">
            <w:r>
              <w:t>3</w:t>
            </w:r>
          </w:p>
        </w:tc>
      </w:tr>
      <w:tr w:rsidR="00353D7E" w14:paraId="5A701BD5" w14:textId="77777777" w:rsidTr="00455163">
        <w:tc>
          <w:tcPr>
            <w:tcW w:w="4244" w:type="dxa"/>
            <w:shd w:val="clear" w:color="auto" w:fill="C5D3FF"/>
          </w:tcPr>
          <w:p w14:paraId="78CEA16E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2A13F378" w14:textId="77777777" w:rsidR="00353D7E" w:rsidRDefault="00353D7E" w:rsidP="00455163">
            <w:r>
              <w:t>33</w:t>
            </w:r>
          </w:p>
        </w:tc>
      </w:tr>
      <w:tr w:rsidR="00353D7E" w14:paraId="39AF0026" w14:textId="77777777" w:rsidTr="00455163">
        <w:tc>
          <w:tcPr>
            <w:tcW w:w="4244" w:type="dxa"/>
          </w:tcPr>
          <w:p w14:paraId="19E8A109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0C7683E8" w14:textId="77777777" w:rsidR="00353D7E" w:rsidRDefault="00353D7E" w:rsidP="00455163">
            <w:r>
              <w:t>32</w:t>
            </w:r>
          </w:p>
        </w:tc>
      </w:tr>
    </w:tbl>
    <w:p w14:paraId="09A5735F" w14:textId="77777777" w:rsidR="00353D7E" w:rsidRDefault="00353D7E" w:rsidP="00353D7E"/>
    <w:p w14:paraId="2B47B484" w14:textId="77777777" w:rsidR="00353D7E" w:rsidRDefault="00353D7E" w:rsidP="00353D7E">
      <w:pPr>
        <w:rPr>
          <w:b/>
          <w:bCs/>
        </w:rPr>
      </w:pPr>
    </w:p>
    <w:p w14:paraId="78E4FDD9" w14:textId="77777777" w:rsidR="00353D7E" w:rsidRDefault="00353D7E" w:rsidP="00353D7E">
      <w:pPr>
        <w:rPr>
          <w:b/>
          <w:bCs/>
        </w:rPr>
      </w:pPr>
    </w:p>
    <w:p w14:paraId="03EB5C21" w14:textId="77777777" w:rsidR="00353D7E" w:rsidRDefault="00353D7E" w:rsidP="00353D7E">
      <w:pPr>
        <w:rPr>
          <w:b/>
          <w:bCs/>
        </w:rPr>
      </w:pPr>
    </w:p>
    <w:p w14:paraId="726E9ED3" w14:textId="77777777" w:rsidR="00353D7E" w:rsidRDefault="00353D7E" w:rsidP="00353D7E">
      <w:pPr>
        <w:rPr>
          <w:b/>
          <w:bCs/>
        </w:rPr>
      </w:pPr>
    </w:p>
    <w:p w14:paraId="7C04491F" w14:textId="77777777" w:rsidR="00353D7E" w:rsidRDefault="00353D7E" w:rsidP="00353D7E">
      <w:pPr>
        <w:rPr>
          <w:b/>
          <w:bCs/>
        </w:rPr>
      </w:pPr>
    </w:p>
    <w:p w14:paraId="0EEECCEA" w14:textId="77777777" w:rsidR="00353D7E" w:rsidRDefault="00353D7E" w:rsidP="00353D7E">
      <w:pPr>
        <w:rPr>
          <w:b/>
          <w:bCs/>
        </w:rPr>
      </w:pPr>
    </w:p>
    <w:p w14:paraId="4E8051A3" w14:textId="77777777" w:rsidR="00353D7E" w:rsidRDefault="00353D7E" w:rsidP="00353D7E">
      <w:pPr>
        <w:rPr>
          <w:b/>
          <w:bCs/>
        </w:rPr>
      </w:pPr>
    </w:p>
    <w:p w14:paraId="50736EF1" w14:textId="77777777" w:rsidR="00353D7E" w:rsidRDefault="00353D7E" w:rsidP="00353D7E">
      <w:pPr>
        <w:rPr>
          <w:b/>
          <w:bCs/>
        </w:rPr>
      </w:pPr>
    </w:p>
    <w:p w14:paraId="38A2C1C1" w14:textId="77777777" w:rsidR="00353D7E" w:rsidRDefault="00353D7E" w:rsidP="00353D7E">
      <w:pPr>
        <w:rPr>
          <w:b/>
          <w:bCs/>
        </w:rPr>
      </w:pPr>
    </w:p>
    <w:p w14:paraId="4C32F8B1" w14:textId="77777777" w:rsidR="00353D7E" w:rsidRDefault="00353D7E" w:rsidP="00353D7E">
      <w:pPr>
        <w:rPr>
          <w:b/>
          <w:bCs/>
        </w:rPr>
      </w:pPr>
    </w:p>
    <w:p w14:paraId="4DA0100B" w14:textId="77777777" w:rsidR="00353D7E" w:rsidRDefault="00353D7E" w:rsidP="00353D7E">
      <w:pPr>
        <w:rPr>
          <w:b/>
          <w:bCs/>
        </w:rPr>
      </w:pPr>
    </w:p>
    <w:p w14:paraId="25239247" w14:textId="77777777" w:rsidR="00353D7E" w:rsidRDefault="00353D7E" w:rsidP="00353D7E">
      <w:pPr>
        <w:rPr>
          <w:b/>
          <w:bCs/>
        </w:rPr>
      </w:pPr>
    </w:p>
    <w:p w14:paraId="465E0145" w14:textId="77777777" w:rsidR="00353D7E" w:rsidRDefault="00353D7E" w:rsidP="00353D7E">
      <w:pPr>
        <w:rPr>
          <w:b/>
          <w:bCs/>
        </w:rPr>
      </w:pPr>
    </w:p>
    <w:p w14:paraId="47876321" w14:textId="77777777" w:rsidR="00353D7E" w:rsidRDefault="00353D7E" w:rsidP="00353D7E">
      <w:pPr>
        <w:rPr>
          <w:b/>
          <w:bCs/>
        </w:rPr>
      </w:pPr>
    </w:p>
    <w:p w14:paraId="0DB36181" w14:textId="77777777" w:rsidR="00353D7E" w:rsidRDefault="00353D7E" w:rsidP="00353D7E">
      <w:pPr>
        <w:rPr>
          <w:b/>
          <w:bCs/>
        </w:rPr>
      </w:pPr>
    </w:p>
    <w:p w14:paraId="461BEF62" w14:textId="77777777" w:rsidR="00353D7E" w:rsidRDefault="00353D7E" w:rsidP="00353D7E">
      <w:pPr>
        <w:rPr>
          <w:b/>
          <w:bCs/>
        </w:rPr>
      </w:pPr>
    </w:p>
    <w:p w14:paraId="04580970" w14:textId="77777777" w:rsidR="00353D7E" w:rsidRDefault="00353D7E" w:rsidP="00353D7E">
      <w:pPr>
        <w:rPr>
          <w:b/>
          <w:bCs/>
        </w:rPr>
      </w:pPr>
    </w:p>
    <w:p w14:paraId="7303C4CA" w14:textId="77777777" w:rsidR="00353D7E" w:rsidRDefault="00353D7E" w:rsidP="00353D7E">
      <w:pPr>
        <w:rPr>
          <w:b/>
          <w:bCs/>
        </w:rPr>
      </w:pPr>
    </w:p>
    <w:p w14:paraId="37D38077" w14:textId="77777777" w:rsidR="00353D7E" w:rsidRDefault="00353D7E" w:rsidP="00353D7E">
      <w:pPr>
        <w:rPr>
          <w:b/>
          <w:bCs/>
        </w:rPr>
      </w:pPr>
    </w:p>
    <w:p w14:paraId="773A1FD9" w14:textId="77777777" w:rsidR="00353D7E" w:rsidRDefault="00353D7E" w:rsidP="00353D7E">
      <w:pPr>
        <w:pStyle w:val="Ttulo1"/>
      </w:pPr>
      <w:bookmarkStart w:id="11" w:name="_Toc190925042"/>
      <w:r>
        <w:lastRenderedPageBreak/>
        <w:t xml:space="preserve">REQUISITO PLANTEADO </w:t>
      </w:r>
      <w:r w:rsidRPr="00192E62">
        <w:t>REQ 00</w:t>
      </w:r>
      <w:r>
        <w:t>4-BUSCAR EL REGISTRO DEL REPRESENTANTE</w:t>
      </w:r>
      <w:bookmarkEnd w:id="11"/>
    </w:p>
    <w:p w14:paraId="0BE4BB13" w14:textId="77777777" w:rsidR="00353D7E" w:rsidRDefault="00353D7E" w:rsidP="00353D7E">
      <w:pPr>
        <w:pStyle w:val="Ttulo2"/>
      </w:pPr>
      <w:bookmarkStart w:id="12" w:name="_Toc190925043"/>
      <w:r w:rsidRPr="4FE089BE">
        <w:t>CÓDIGO FUENTE</w:t>
      </w:r>
      <w:bookmarkEnd w:id="12"/>
      <w:r>
        <w:tab/>
      </w:r>
    </w:p>
    <w:p w14:paraId="60E98977" w14:textId="77777777" w:rsidR="00353D7E" w:rsidRPr="00F34A34" w:rsidRDefault="00353D7E" w:rsidP="00353D7E">
      <w:pPr>
        <w:rPr>
          <w:b/>
        </w:rPr>
      </w:pPr>
    </w:p>
    <w:p w14:paraId="7A4B7198" w14:textId="77777777" w:rsidR="00353D7E" w:rsidRPr="00192E62" w:rsidRDefault="00353D7E" w:rsidP="00353D7E">
      <w:pPr>
        <w:pStyle w:val="Prrafodelista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F504D0" wp14:editId="33C684A1">
                <wp:simplePos x="0" y="0"/>
                <wp:positionH relativeFrom="margin">
                  <wp:posOffset>257578</wp:posOffset>
                </wp:positionH>
                <wp:positionV relativeFrom="paragraph">
                  <wp:posOffset>1808677</wp:posOffset>
                </wp:positionV>
                <wp:extent cx="239333" cy="206867"/>
                <wp:effectExtent l="76200" t="57150" r="85090" b="98425"/>
                <wp:wrapNone/>
                <wp:docPr id="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3" cy="206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F23C7" w14:textId="77777777" w:rsidR="00353D7E" w:rsidRDefault="00353D7E" w:rsidP="00353D7E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en-I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IN"/>
                              </w:rPr>
                              <w:t>6</w:t>
                            </w:r>
                          </w:p>
                          <w:p w14:paraId="02FC66BC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1B3291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7DE2DBFF" wp14:editId="031EC578">
                                  <wp:extent cx="53975" cy="51435"/>
                                  <wp:effectExtent l="0" t="0" r="3175" b="5715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4E8A3B93" wp14:editId="281C4BF9">
                                  <wp:extent cx="53975" cy="51435"/>
                                  <wp:effectExtent l="0" t="0" r="3175" b="571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FDDAD1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04D0" id="_x0000_s1035" type="#_x0000_t202" style="position:absolute;left:0;text-align:left;margin-left:20.3pt;margin-top:142.4pt;width:18.85pt;height:16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DAF23C7" w14:textId="77777777" w:rsidR="00353D7E" w:rsidRDefault="00353D7E" w:rsidP="00353D7E">
                      <w:pPr>
                        <w:jc w:val="center"/>
                        <w:rPr>
                          <w:sz w:val="12"/>
                          <w:szCs w:val="12"/>
                          <w:lang w:val="en-IN"/>
                        </w:rPr>
                      </w:pPr>
                      <w:r>
                        <w:rPr>
                          <w:sz w:val="12"/>
                          <w:szCs w:val="12"/>
                          <w:lang w:val="en-IN"/>
                        </w:rPr>
                        <w:t>6</w:t>
                      </w:r>
                    </w:p>
                    <w:p w14:paraId="02FC66BC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1B3291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7DE2DBFF" wp14:editId="031EC578">
                            <wp:extent cx="53975" cy="51435"/>
                            <wp:effectExtent l="0" t="0" r="3175" b="5715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4E8A3B93" wp14:editId="281C4BF9">
                            <wp:extent cx="53975" cy="51435"/>
                            <wp:effectExtent l="0" t="0" r="3175" b="571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FDDAD1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DAE436" wp14:editId="2571CFA6">
                <wp:simplePos x="0" y="0"/>
                <wp:positionH relativeFrom="margin">
                  <wp:posOffset>275643</wp:posOffset>
                </wp:positionH>
                <wp:positionV relativeFrom="paragraph">
                  <wp:posOffset>1509618</wp:posOffset>
                </wp:positionV>
                <wp:extent cx="239333" cy="206867"/>
                <wp:effectExtent l="76200" t="57150" r="85090" b="98425"/>
                <wp:wrapNone/>
                <wp:docPr id="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3" cy="206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B6A91" w14:textId="77777777" w:rsidR="00353D7E" w:rsidRDefault="00353D7E" w:rsidP="00353D7E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en-I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IN"/>
                              </w:rPr>
                              <w:t>5</w:t>
                            </w:r>
                          </w:p>
                          <w:p w14:paraId="45543815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1B3291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66C12704" wp14:editId="1B02B1C7">
                                  <wp:extent cx="53975" cy="51435"/>
                                  <wp:effectExtent l="0" t="0" r="3175" b="5715"/>
                                  <wp:docPr id="25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516AD34B" wp14:editId="0A38C056">
                                  <wp:extent cx="53975" cy="51435"/>
                                  <wp:effectExtent l="0" t="0" r="3175" b="5715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F85DB0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AE436" id="_x0000_s1036" type="#_x0000_t202" style="position:absolute;left:0;text-align:left;margin-left:21.7pt;margin-top:118.85pt;width:18.85pt;height:16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09B6A91" w14:textId="77777777" w:rsidR="00353D7E" w:rsidRDefault="00353D7E" w:rsidP="00353D7E">
                      <w:pPr>
                        <w:jc w:val="center"/>
                        <w:rPr>
                          <w:sz w:val="12"/>
                          <w:szCs w:val="12"/>
                          <w:lang w:val="en-IN"/>
                        </w:rPr>
                      </w:pPr>
                      <w:r>
                        <w:rPr>
                          <w:sz w:val="12"/>
                          <w:szCs w:val="12"/>
                          <w:lang w:val="en-IN"/>
                        </w:rPr>
                        <w:t>5</w:t>
                      </w:r>
                    </w:p>
                    <w:p w14:paraId="45543815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1B3291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66C12704" wp14:editId="1B02B1C7">
                            <wp:extent cx="53975" cy="51435"/>
                            <wp:effectExtent l="0" t="0" r="3175" b="5715"/>
                            <wp:docPr id="25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516AD34B" wp14:editId="0A38C056">
                            <wp:extent cx="53975" cy="51435"/>
                            <wp:effectExtent l="0" t="0" r="3175" b="5715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F85DB0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7D997" wp14:editId="6BA337DD">
                <wp:simplePos x="0" y="0"/>
                <wp:positionH relativeFrom="margin">
                  <wp:posOffset>251755</wp:posOffset>
                </wp:positionH>
                <wp:positionV relativeFrom="paragraph">
                  <wp:posOffset>1324905</wp:posOffset>
                </wp:positionV>
                <wp:extent cx="239333" cy="206867"/>
                <wp:effectExtent l="76200" t="57150" r="85090" b="98425"/>
                <wp:wrapNone/>
                <wp:docPr id="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3" cy="206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75FC9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IN"/>
                              </w:rPr>
                              <w:t>4</w:t>
                            </w:r>
                            <w:r w:rsidRPr="001B3291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71BB95E0" wp14:editId="4471AE62">
                                  <wp:extent cx="53975" cy="51435"/>
                                  <wp:effectExtent l="0" t="0" r="3175" b="5715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583BB0C1" wp14:editId="04F8BD13">
                                  <wp:extent cx="53975" cy="51435"/>
                                  <wp:effectExtent l="0" t="0" r="3175" b="5715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6272DD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7D997" id="_x0000_s1037" type="#_x0000_t202" style="position:absolute;left:0;text-align:left;margin-left:19.8pt;margin-top:104.3pt;width:18.85pt;height:16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3E375FC9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2"/>
                          <w:szCs w:val="12"/>
                          <w:lang w:val="en-IN"/>
                        </w:rPr>
                        <w:t>4</w:t>
                      </w:r>
                      <w:r w:rsidRPr="001B3291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71BB95E0" wp14:editId="4471AE62">
                            <wp:extent cx="53975" cy="51435"/>
                            <wp:effectExtent l="0" t="0" r="3175" b="5715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583BB0C1" wp14:editId="04F8BD13">
                            <wp:extent cx="53975" cy="51435"/>
                            <wp:effectExtent l="0" t="0" r="3175" b="5715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6272DD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31A75" wp14:editId="5F3B0066">
                <wp:simplePos x="0" y="0"/>
                <wp:positionH relativeFrom="margin">
                  <wp:posOffset>259805</wp:posOffset>
                </wp:positionH>
                <wp:positionV relativeFrom="paragraph">
                  <wp:posOffset>1060539</wp:posOffset>
                </wp:positionV>
                <wp:extent cx="252095" cy="239064"/>
                <wp:effectExtent l="76200" t="57150" r="71755" b="104140"/>
                <wp:wrapNone/>
                <wp:docPr id="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" cy="2390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A3707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3</w:t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4EC5F2F4" wp14:editId="1B066C02">
                                  <wp:extent cx="53975" cy="51435"/>
                                  <wp:effectExtent l="0" t="0" r="3175" b="5715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DD911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1A75" id="_x0000_s1038" type="#_x0000_t202" style="position:absolute;left:0;text-align:left;margin-left:20.45pt;margin-top:83.5pt;width:19.85pt;height:18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557A3707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3</w:t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4EC5F2F4" wp14:editId="1B066C02">
                            <wp:extent cx="53975" cy="51435"/>
                            <wp:effectExtent l="0" t="0" r="3175" b="5715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DD911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8B39AB" wp14:editId="7930558C">
                <wp:simplePos x="0" y="0"/>
                <wp:positionH relativeFrom="margin">
                  <wp:posOffset>258195</wp:posOffset>
                </wp:positionH>
                <wp:positionV relativeFrom="paragraph">
                  <wp:posOffset>867705</wp:posOffset>
                </wp:positionV>
                <wp:extent cx="252211" cy="219746"/>
                <wp:effectExtent l="76200" t="57150" r="71755" b="104140"/>
                <wp:wrapNone/>
                <wp:docPr id="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11" cy="2197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A5BBF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1B3291">
                              <w:rPr>
                                <w:sz w:val="14"/>
                                <w:szCs w:val="14"/>
                                <w:lang w:val="en-IN"/>
                              </w:rPr>
                              <w:t>2</w:t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32A4EE22" wp14:editId="7C504F3C">
                                  <wp:extent cx="53975" cy="51435"/>
                                  <wp:effectExtent l="0" t="0" r="3175" b="571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4E921D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B39AB" id="_x0000_s1039" type="#_x0000_t202" style="position:absolute;left:0;text-align:left;margin-left:20.35pt;margin-top:68.3pt;width:19.85pt;height:17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606A5BBF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1B3291">
                        <w:rPr>
                          <w:sz w:val="14"/>
                          <w:szCs w:val="14"/>
                          <w:lang w:val="en-IN"/>
                        </w:rPr>
                        <w:t>2</w:t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32A4EE22" wp14:editId="7C504F3C">
                            <wp:extent cx="53975" cy="51435"/>
                            <wp:effectExtent l="0" t="0" r="3175" b="571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4E921D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4EC296" wp14:editId="3E8BCF88">
                <wp:simplePos x="0" y="0"/>
                <wp:positionH relativeFrom="margin">
                  <wp:posOffset>282753</wp:posOffset>
                </wp:positionH>
                <wp:positionV relativeFrom="paragraph">
                  <wp:posOffset>70190</wp:posOffset>
                </wp:positionV>
                <wp:extent cx="274955" cy="243840"/>
                <wp:effectExtent l="76200" t="57150" r="67945" b="99060"/>
                <wp:wrapNone/>
                <wp:docPr id="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CBC8A" w14:textId="77777777" w:rsidR="00353D7E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  <w:r w:rsidRPr="001B3291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7D9359B7" wp14:editId="18E5AECE">
                                  <wp:extent cx="53975" cy="51435"/>
                                  <wp:effectExtent l="0" t="0" r="3175" b="5715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32DF9">
                              <w:rPr>
                                <w:noProof/>
                                <w:sz w:val="16"/>
                                <w:szCs w:val="16"/>
                                <w:lang w:val="en-IN"/>
                              </w:rPr>
                              <w:drawing>
                                <wp:inline distT="0" distB="0" distL="0" distR="0" wp14:anchorId="3E6FC8E9" wp14:editId="617B75B3">
                                  <wp:extent cx="53975" cy="51435"/>
                                  <wp:effectExtent l="0" t="0" r="3175" b="571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7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D9CAD5" w14:textId="77777777" w:rsidR="00353D7E" w:rsidRPr="00154554" w:rsidRDefault="00353D7E" w:rsidP="00353D7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EC296" id="_x0000_s1040" type="#_x0000_t202" style="position:absolute;left:0;text-align:left;margin-left:22.25pt;margin-top:5.55pt;width:21.6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2FFCBC8A" w14:textId="77777777" w:rsidR="00353D7E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  <w:r w:rsidRPr="001B3291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7D9359B7" wp14:editId="18E5AECE">
                            <wp:extent cx="53975" cy="51435"/>
                            <wp:effectExtent l="0" t="0" r="3175" b="5715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32DF9">
                        <w:rPr>
                          <w:noProof/>
                          <w:sz w:val="16"/>
                          <w:szCs w:val="16"/>
                          <w:lang w:val="en-IN"/>
                        </w:rPr>
                        <w:drawing>
                          <wp:inline distT="0" distB="0" distL="0" distR="0" wp14:anchorId="3E6FC8E9" wp14:editId="617B75B3">
                            <wp:extent cx="53975" cy="51435"/>
                            <wp:effectExtent l="0" t="0" r="3175" b="571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7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D9CAD5" w14:textId="77777777" w:rsidR="00353D7E" w:rsidRPr="00154554" w:rsidRDefault="00353D7E" w:rsidP="00353D7E">
                      <w:pPr>
                        <w:jc w:val="center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2E62">
        <w:rPr>
          <w:b/>
          <w:bCs/>
          <w:noProof/>
        </w:rPr>
        <w:drawing>
          <wp:inline distT="0" distB="0" distL="0" distR="0" wp14:anchorId="14A5627C" wp14:editId="27BFECDD">
            <wp:extent cx="6034335" cy="2350394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84" cy="23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CC7B" w14:textId="77777777" w:rsidR="00353D7E" w:rsidRDefault="00353D7E" w:rsidP="00353D7E">
      <w:pPr>
        <w:pStyle w:val="Prrafodelista"/>
        <w:rPr>
          <w:b/>
          <w:bCs/>
        </w:rPr>
      </w:pPr>
    </w:p>
    <w:p w14:paraId="4C1E52B0" w14:textId="77777777" w:rsidR="00353D7E" w:rsidRPr="00EB6B09" w:rsidRDefault="00353D7E" w:rsidP="00353D7E">
      <w:pPr>
        <w:pStyle w:val="Ttulo3"/>
      </w:pPr>
      <w:bookmarkStart w:id="13" w:name="_Toc190925044"/>
      <w:r w:rsidRPr="138D6B44">
        <w:lastRenderedPageBreak/>
        <w:t>DIAGRAMA DE FLUJO</w:t>
      </w:r>
      <w:bookmarkEnd w:id="13"/>
    </w:p>
    <w:p w14:paraId="42571922" w14:textId="77777777" w:rsidR="00353D7E" w:rsidRPr="00DE65EF" w:rsidRDefault="00353D7E" w:rsidP="00353D7E">
      <w:pPr>
        <w:pStyle w:val="Prrafodelista"/>
        <w:rPr>
          <w:b/>
          <w:bCs/>
        </w:rPr>
      </w:pPr>
      <w:r w:rsidRPr="00816F61">
        <w:rPr>
          <w:b/>
          <w:bCs/>
          <w:noProof/>
        </w:rPr>
        <w:drawing>
          <wp:inline distT="0" distB="0" distL="0" distR="0" wp14:anchorId="08EEAE82" wp14:editId="1C2B19A2">
            <wp:extent cx="3308985" cy="5809740"/>
            <wp:effectExtent l="0" t="0" r="571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541" cy="58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F61C" w14:textId="77777777" w:rsidR="00353D7E" w:rsidRDefault="00353D7E" w:rsidP="00353D7E">
      <w:pPr>
        <w:pStyle w:val="Prrafodelista"/>
        <w:rPr>
          <w:b/>
          <w:bCs/>
        </w:rPr>
      </w:pPr>
    </w:p>
    <w:p w14:paraId="22CD51F6" w14:textId="77777777" w:rsidR="00353D7E" w:rsidRDefault="00353D7E" w:rsidP="00353D7E">
      <w:pPr>
        <w:pStyle w:val="Ttulo4"/>
      </w:pPr>
      <w:r w:rsidRPr="4FE089BE">
        <w:lastRenderedPageBreak/>
        <w:t>GRAFO DE FLUJO</w:t>
      </w:r>
    </w:p>
    <w:p w14:paraId="39CE1047" w14:textId="77777777" w:rsidR="00353D7E" w:rsidRDefault="00353D7E" w:rsidP="00353D7E">
      <w:pPr>
        <w:rPr>
          <w:b/>
          <w:bCs/>
        </w:rPr>
      </w:pPr>
      <w:r w:rsidRPr="008A491E">
        <w:rPr>
          <w:b/>
          <w:bCs/>
          <w:noProof/>
        </w:rPr>
        <w:drawing>
          <wp:inline distT="0" distB="0" distL="0" distR="0" wp14:anchorId="497A9433" wp14:editId="7E944104">
            <wp:extent cx="3583172" cy="4457700"/>
            <wp:effectExtent l="0" t="0" r="0" b="0"/>
            <wp:docPr id="1253907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77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2112" cy="44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3954" w14:textId="77777777" w:rsidR="00353D7E" w:rsidRDefault="00353D7E" w:rsidP="00353D7E">
      <w:pPr>
        <w:rPr>
          <w:b/>
          <w:bCs/>
        </w:rPr>
      </w:pPr>
      <w:r w:rsidRPr="008A491E">
        <w:rPr>
          <w:b/>
          <w:bCs/>
          <w:noProof/>
        </w:rPr>
        <w:lastRenderedPageBreak/>
        <w:drawing>
          <wp:inline distT="0" distB="0" distL="0" distR="0" wp14:anchorId="188F2427" wp14:editId="466A9CA6">
            <wp:extent cx="2849245" cy="4447737"/>
            <wp:effectExtent l="0" t="0" r="8255" b="0"/>
            <wp:docPr id="76938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8421" cy="44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492" w14:textId="77777777" w:rsidR="00353D7E" w:rsidRDefault="00353D7E" w:rsidP="00353D7E">
      <w:pPr>
        <w:rPr>
          <w:b/>
          <w:bCs/>
        </w:rPr>
      </w:pPr>
      <w:r w:rsidRPr="00DC6F3D">
        <w:rPr>
          <w:b/>
          <w:bCs/>
          <w:noProof/>
        </w:rPr>
        <w:drawing>
          <wp:inline distT="0" distB="0" distL="0" distR="0" wp14:anchorId="030853CA" wp14:editId="71832ACC">
            <wp:extent cx="2819400" cy="3405543"/>
            <wp:effectExtent l="0" t="0" r="0" b="4445"/>
            <wp:docPr id="926105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51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2277" cy="34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02B2" w14:textId="77777777" w:rsidR="00353D7E" w:rsidRPr="00CD4B1A" w:rsidRDefault="00353D7E" w:rsidP="00353D7E">
      <w:pPr>
        <w:rPr>
          <w:b/>
          <w:bCs/>
        </w:rPr>
      </w:pPr>
      <w:r w:rsidRPr="00DC6F3D">
        <w:rPr>
          <w:b/>
          <w:bCs/>
          <w:noProof/>
        </w:rPr>
        <w:lastRenderedPageBreak/>
        <w:drawing>
          <wp:inline distT="0" distB="0" distL="0" distR="0" wp14:anchorId="500DB9B7" wp14:editId="399A77B9">
            <wp:extent cx="2609850" cy="2838363"/>
            <wp:effectExtent l="0" t="0" r="0" b="635"/>
            <wp:docPr id="114972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75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1139" cy="2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8D0" w14:textId="77777777" w:rsidR="00353D7E" w:rsidRDefault="00353D7E" w:rsidP="00353D7E">
      <w:pPr>
        <w:pStyle w:val="Ttulo4"/>
      </w:pPr>
      <w:r w:rsidRPr="00AC7B8B">
        <w:t>IDENTIFICACIÓN DE RUTAS</w:t>
      </w:r>
    </w:p>
    <w:p w14:paraId="1A8EE0F6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Ruta1:</w:t>
      </w:r>
      <w:r w:rsidRPr="0026022E">
        <w:rPr>
          <w:bCs/>
        </w:rPr>
        <w:t>1,2,3,4,5,6,7,8,9,10,11,12,13,14,15,16,17</w:t>
      </w:r>
    </w:p>
    <w:p w14:paraId="7658F85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Ruta2:</w:t>
      </w:r>
      <w:r>
        <w:rPr>
          <w:bCs/>
        </w:rPr>
        <w:t>1,2,3,6,7,8,9,10,11,12,13,14,15,16,17</w:t>
      </w:r>
    </w:p>
    <w:p w14:paraId="4E3BD33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Ruta3:</w:t>
      </w:r>
      <w:r w:rsidRPr="00B74E48">
        <w:rPr>
          <w:bCs/>
        </w:rPr>
        <w:t>1,2,3,4,5,6,7,8,9,10,11,12,13,14,1</w:t>
      </w:r>
      <w:r>
        <w:rPr>
          <w:bCs/>
        </w:rPr>
        <w:t>5</w:t>
      </w:r>
    </w:p>
    <w:p w14:paraId="68227BAE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Ruta4:</w:t>
      </w:r>
      <w:r>
        <w:rPr>
          <w:bCs/>
        </w:rPr>
        <w:t>1,2,3,4,5,6,7,8,9,10,11,12,13,14,15,16,17,12</w:t>
      </w:r>
    </w:p>
    <w:p w14:paraId="0DEFC3D7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Ruta5:</w:t>
      </w:r>
      <w:r>
        <w:rPr>
          <w:bCs/>
        </w:rPr>
        <w:t>1,2,3,4,5,6,7,8,9,10,11,18,19,20,21</w:t>
      </w:r>
    </w:p>
    <w:p w14:paraId="4238CBB9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Ruta6:</w:t>
      </w:r>
      <w:r>
        <w:rPr>
          <w:bCs/>
        </w:rPr>
        <w:t>1,2,3,4,5,6,7,8,9,10,11,18,20,21</w:t>
      </w:r>
    </w:p>
    <w:p w14:paraId="17EC5007" w14:textId="77777777" w:rsidR="00353D7E" w:rsidRPr="00B0191F" w:rsidRDefault="00353D7E" w:rsidP="00353D7E">
      <w:pPr>
        <w:pStyle w:val="Prrafodelista"/>
        <w:rPr>
          <w:bCs/>
        </w:rPr>
      </w:pPr>
      <w:r>
        <w:rPr>
          <w:b/>
        </w:rPr>
        <w:t>Ruta7:</w:t>
      </w:r>
      <w:r>
        <w:rPr>
          <w:bCs/>
        </w:rPr>
        <w:t>1,2,3,6,7,8,9,10,11,12,13,14,15,16,17</w:t>
      </w:r>
    </w:p>
    <w:p w14:paraId="5FC6CB85" w14:textId="77777777" w:rsidR="00353D7E" w:rsidRPr="007518FD" w:rsidRDefault="00353D7E" w:rsidP="00353D7E">
      <w:pPr>
        <w:pStyle w:val="Ttulo4"/>
      </w:pPr>
      <w:r w:rsidRPr="00AC7B8B">
        <w:t>COMPLEJIDAD CILCOMATICA</w:t>
      </w:r>
      <w:r w:rsidRPr="007518FD"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71CF6787" w14:textId="77777777" w:rsidTr="00455163">
        <w:tc>
          <w:tcPr>
            <w:tcW w:w="4815" w:type="dxa"/>
            <w:shd w:val="clear" w:color="auto" w:fill="C5D3FF"/>
          </w:tcPr>
          <w:p w14:paraId="687AA93F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44BBC05C" w14:textId="77777777" w:rsidR="00353D7E" w:rsidRDefault="00353D7E" w:rsidP="00455163">
            <w:r>
              <w:t>6+1</w:t>
            </w:r>
          </w:p>
        </w:tc>
      </w:tr>
      <w:tr w:rsidR="00353D7E" w14:paraId="45003F56" w14:textId="77777777" w:rsidTr="00455163">
        <w:tc>
          <w:tcPr>
            <w:tcW w:w="4815" w:type="dxa"/>
          </w:tcPr>
          <w:p w14:paraId="3CC3ABA4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99C8753" w14:textId="77777777" w:rsidR="00353D7E" w:rsidRDefault="00353D7E" w:rsidP="00455163">
            <w:r>
              <w:t>7</w:t>
            </w:r>
          </w:p>
        </w:tc>
      </w:tr>
      <w:tr w:rsidR="00353D7E" w14:paraId="2DC8C9F7" w14:textId="77777777" w:rsidTr="00455163">
        <w:tc>
          <w:tcPr>
            <w:tcW w:w="4815" w:type="dxa"/>
            <w:shd w:val="clear" w:color="auto" w:fill="C5D3FF"/>
          </w:tcPr>
          <w:p w14:paraId="358AAB52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23DB43E7" w14:textId="77777777" w:rsidR="00353D7E" w:rsidRDefault="00353D7E" w:rsidP="00455163">
            <w:r>
              <w:t>26-21+2</w:t>
            </w:r>
          </w:p>
        </w:tc>
      </w:tr>
      <w:tr w:rsidR="00353D7E" w14:paraId="4B72C869" w14:textId="77777777" w:rsidTr="00455163">
        <w:tc>
          <w:tcPr>
            <w:tcW w:w="4815" w:type="dxa"/>
          </w:tcPr>
          <w:p w14:paraId="0AF8C26E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0447A432" w14:textId="77777777" w:rsidR="00353D7E" w:rsidRDefault="00353D7E" w:rsidP="00455163">
            <w:r>
              <w:t>2</w:t>
            </w:r>
          </w:p>
        </w:tc>
      </w:tr>
    </w:tbl>
    <w:p w14:paraId="0D7F5178" w14:textId="77777777" w:rsidR="00353D7E" w:rsidRDefault="00353D7E" w:rsidP="00353D7E"/>
    <w:p w14:paraId="68651C98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424BC63E" w14:textId="77777777" w:rsidTr="00455163">
        <w:tc>
          <w:tcPr>
            <w:tcW w:w="8488" w:type="dxa"/>
            <w:gridSpan w:val="2"/>
            <w:shd w:val="clear" w:color="auto" w:fill="C5D3FF"/>
          </w:tcPr>
          <w:p w14:paraId="0A06CF4F" w14:textId="77777777" w:rsidR="00353D7E" w:rsidRDefault="00353D7E" w:rsidP="00455163">
            <w:r>
              <w:t>DONDE:</w:t>
            </w:r>
          </w:p>
        </w:tc>
      </w:tr>
      <w:tr w:rsidR="00353D7E" w14:paraId="649BFE29" w14:textId="77777777" w:rsidTr="00455163">
        <w:tc>
          <w:tcPr>
            <w:tcW w:w="4244" w:type="dxa"/>
          </w:tcPr>
          <w:p w14:paraId="7001095E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72D15AF9" w14:textId="77777777" w:rsidR="00353D7E" w:rsidRDefault="00353D7E" w:rsidP="00455163">
            <w:r>
              <w:t>7</w:t>
            </w:r>
          </w:p>
        </w:tc>
      </w:tr>
      <w:tr w:rsidR="00353D7E" w14:paraId="74FBEE9F" w14:textId="77777777" w:rsidTr="00455163">
        <w:tc>
          <w:tcPr>
            <w:tcW w:w="4244" w:type="dxa"/>
            <w:shd w:val="clear" w:color="auto" w:fill="C5D3FF"/>
          </w:tcPr>
          <w:p w14:paraId="4F7266E6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72E276FE" w14:textId="77777777" w:rsidR="00353D7E" w:rsidRDefault="00353D7E" w:rsidP="00455163">
            <w:r>
              <w:t>26</w:t>
            </w:r>
          </w:p>
        </w:tc>
      </w:tr>
      <w:tr w:rsidR="00353D7E" w14:paraId="2CD81E3A" w14:textId="77777777" w:rsidTr="00455163">
        <w:tc>
          <w:tcPr>
            <w:tcW w:w="4244" w:type="dxa"/>
          </w:tcPr>
          <w:p w14:paraId="7FFE4FCE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5A489063" w14:textId="77777777" w:rsidR="00353D7E" w:rsidRDefault="00353D7E" w:rsidP="00455163">
            <w:r>
              <w:t>21</w:t>
            </w:r>
          </w:p>
        </w:tc>
      </w:tr>
    </w:tbl>
    <w:p w14:paraId="7A0C5F00" w14:textId="77777777" w:rsidR="00353D7E" w:rsidRDefault="00353D7E" w:rsidP="00353D7E">
      <w:pPr>
        <w:rPr>
          <w:b/>
          <w:bCs/>
        </w:rPr>
      </w:pPr>
    </w:p>
    <w:p w14:paraId="47A56B3A" w14:textId="77777777" w:rsidR="00353D7E" w:rsidRDefault="00353D7E" w:rsidP="00353D7E">
      <w:pPr>
        <w:rPr>
          <w:b/>
          <w:bCs/>
        </w:rPr>
      </w:pPr>
    </w:p>
    <w:p w14:paraId="30A43D01" w14:textId="77777777" w:rsidR="00353D7E" w:rsidRDefault="00353D7E" w:rsidP="00353D7E">
      <w:pPr>
        <w:rPr>
          <w:b/>
          <w:bCs/>
        </w:rPr>
      </w:pPr>
    </w:p>
    <w:p w14:paraId="505D71FC" w14:textId="77777777" w:rsidR="00353D7E" w:rsidRDefault="00353D7E" w:rsidP="00353D7E">
      <w:pPr>
        <w:rPr>
          <w:b/>
          <w:bCs/>
        </w:rPr>
      </w:pPr>
    </w:p>
    <w:p w14:paraId="6837DFDD" w14:textId="77777777" w:rsidR="00353D7E" w:rsidRDefault="00353D7E" w:rsidP="00353D7E">
      <w:pPr>
        <w:rPr>
          <w:b/>
          <w:bCs/>
        </w:rPr>
      </w:pPr>
    </w:p>
    <w:p w14:paraId="43C21907" w14:textId="77777777" w:rsidR="00353D7E" w:rsidRDefault="00353D7E" w:rsidP="00353D7E">
      <w:pPr>
        <w:rPr>
          <w:b/>
          <w:bCs/>
        </w:rPr>
      </w:pPr>
    </w:p>
    <w:p w14:paraId="260CD170" w14:textId="77777777" w:rsidR="00353D7E" w:rsidRDefault="00353D7E" w:rsidP="00353D7E">
      <w:pPr>
        <w:rPr>
          <w:b/>
          <w:bCs/>
        </w:rPr>
      </w:pPr>
    </w:p>
    <w:p w14:paraId="200BE2B1" w14:textId="77777777" w:rsidR="00353D7E" w:rsidRDefault="00353D7E" w:rsidP="00353D7E">
      <w:pPr>
        <w:rPr>
          <w:b/>
          <w:bCs/>
        </w:rPr>
      </w:pPr>
    </w:p>
    <w:p w14:paraId="5AB24C92" w14:textId="77777777" w:rsidR="00353D7E" w:rsidRDefault="00353D7E" w:rsidP="00353D7E">
      <w:pPr>
        <w:rPr>
          <w:b/>
          <w:bCs/>
        </w:rPr>
      </w:pPr>
    </w:p>
    <w:p w14:paraId="2EC90D24" w14:textId="77777777" w:rsidR="00353D7E" w:rsidRDefault="00353D7E" w:rsidP="00353D7E">
      <w:pPr>
        <w:rPr>
          <w:b/>
          <w:bCs/>
        </w:rPr>
      </w:pPr>
    </w:p>
    <w:p w14:paraId="02760FB0" w14:textId="77777777" w:rsidR="00353D7E" w:rsidRDefault="00353D7E" w:rsidP="00353D7E">
      <w:pPr>
        <w:rPr>
          <w:b/>
          <w:bCs/>
        </w:rPr>
      </w:pPr>
    </w:p>
    <w:p w14:paraId="0BEB78F2" w14:textId="77777777" w:rsidR="00353D7E" w:rsidRDefault="00353D7E" w:rsidP="00353D7E">
      <w:pPr>
        <w:rPr>
          <w:b/>
          <w:bCs/>
        </w:rPr>
      </w:pPr>
    </w:p>
    <w:p w14:paraId="7EDFA44B" w14:textId="77777777" w:rsidR="00353D7E" w:rsidRDefault="00353D7E" w:rsidP="00353D7E">
      <w:pPr>
        <w:rPr>
          <w:b/>
          <w:bCs/>
        </w:rPr>
      </w:pPr>
    </w:p>
    <w:p w14:paraId="215B3DE4" w14:textId="77777777" w:rsidR="00353D7E" w:rsidRDefault="00353D7E" w:rsidP="00353D7E">
      <w:pPr>
        <w:rPr>
          <w:b/>
          <w:bCs/>
        </w:rPr>
      </w:pPr>
    </w:p>
    <w:p w14:paraId="7F886F76" w14:textId="77777777" w:rsidR="00353D7E" w:rsidRDefault="00353D7E" w:rsidP="00353D7E">
      <w:pPr>
        <w:rPr>
          <w:b/>
          <w:bCs/>
        </w:rPr>
      </w:pPr>
    </w:p>
    <w:p w14:paraId="300F5D06" w14:textId="260D2806" w:rsidR="00353D7E" w:rsidRDefault="00353D7E" w:rsidP="00353D7E">
      <w:pPr>
        <w:pStyle w:val="Ttulo1"/>
      </w:pPr>
      <w:bookmarkStart w:id="14" w:name="_Toc190925045"/>
      <w:r>
        <w:lastRenderedPageBreak/>
        <w:t>REQUISITO PLANTEADO REQ 005-BUSCAR EL REGISTRO DE PAGOS</w:t>
      </w:r>
      <w:bookmarkEnd w:id="14"/>
    </w:p>
    <w:p w14:paraId="5870778F" w14:textId="77777777" w:rsidR="00353D7E" w:rsidRDefault="00353D7E" w:rsidP="00353D7E">
      <w:pPr>
        <w:rPr>
          <w:b/>
        </w:rPr>
      </w:pPr>
    </w:p>
    <w:p w14:paraId="6DA7949E" w14:textId="77777777" w:rsidR="00353D7E" w:rsidRPr="0048650A" w:rsidRDefault="00353D7E" w:rsidP="00353D7E">
      <w:pPr>
        <w:pStyle w:val="Ttulo2"/>
      </w:pPr>
      <w:bookmarkStart w:id="15" w:name="_Toc190925046"/>
      <w:r w:rsidRPr="4FE089BE">
        <w:t>CÓDIGO FUENTE</w:t>
      </w:r>
      <w:bookmarkEnd w:id="15"/>
    </w:p>
    <w:p w14:paraId="50FD7246" w14:textId="77777777" w:rsidR="00353D7E" w:rsidRPr="002B047D" w:rsidRDefault="00353D7E" w:rsidP="00353D7E">
      <w:r w:rsidRPr="002B047D">
        <w:rPr>
          <w:noProof/>
        </w:rPr>
        <w:drawing>
          <wp:inline distT="0" distB="0" distL="0" distR="0" wp14:anchorId="75EFD0AA" wp14:editId="0C250F82">
            <wp:extent cx="5396230" cy="2233295"/>
            <wp:effectExtent l="0" t="0" r="0" b="0"/>
            <wp:docPr id="64076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89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175" w14:textId="77777777" w:rsidR="00353D7E" w:rsidRDefault="00353D7E" w:rsidP="00353D7E">
      <w:pPr>
        <w:pStyle w:val="Prrafodelista"/>
        <w:rPr>
          <w:b/>
          <w:bCs/>
        </w:rPr>
      </w:pPr>
    </w:p>
    <w:p w14:paraId="2E1129CE" w14:textId="77777777" w:rsidR="00353D7E" w:rsidRPr="0048650A" w:rsidRDefault="00353D7E" w:rsidP="00353D7E">
      <w:pPr>
        <w:pStyle w:val="Ttulo3"/>
      </w:pPr>
      <w:r w:rsidRPr="27819B51">
        <w:lastRenderedPageBreak/>
        <w:t xml:space="preserve"> </w:t>
      </w:r>
      <w:bookmarkStart w:id="16" w:name="_Toc190925047"/>
      <w:r w:rsidRPr="27819B51">
        <w:t>DIAGRAMA DE FLUJO</w:t>
      </w:r>
      <w:bookmarkEnd w:id="16"/>
    </w:p>
    <w:p w14:paraId="637D956E" w14:textId="77777777" w:rsidR="00353D7E" w:rsidRDefault="00353D7E" w:rsidP="00353D7E">
      <w:pPr>
        <w:pStyle w:val="Prrafodelista"/>
      </w:pPr>
      <w:r w:rsidRPr="00767482">
        <w:rPr>
          <w:noProof/>
        </w:rPr>
        <w:drawing>
          <wp:inline distT="0" distB="0" distL="0" distR="0" wp14:anchorId="04D0AA8C" wp14:editId="542B78CD">
            <wp:extent cx="3429000" cy="6164317"/>
            <wp:effectExtent l="0" t="0" r="0" b="8255"/>
            <wp:docPr id="1624428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83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0592" cy="61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95BE" w14:textId="77777777" w:rsidR="00353D7E" w:rsidRPr="00C1634E" w:rsidRDefault="00353D7E" w:rsidP="00353D7E">
      <w:pPr>
        <w:pStyle w:val="Ttulo4"/>
      </w:pPr>
      <w:r w:rsidRPr="19483A47">
        <w:lastRenderedPageBreak/>
        <w:t>GRAFO DE FLUJO</w:t>
      </w:r>
    </w:p>
    <w:p w14:paraId="53AF92BB" w14:textId="77777777" w:rsidR="00353D7E" w:rsidRDefault="00353D7E" w:rsidP="00353D7E">
      <w:pPr>
        <w:rPr>
          <w:b/>
        </w:rPr>
      </w:pPr>
      <w:r w:rsidRPr="00523B04">
        <w:rPr>
          <w:b/>
          <w:noProof/>
        </w:rPr>
        <w:drawing>
          <wp:inline distT="0" distB="0" distL="0" distR="0" wp14:anchorId="22C6364D" wp14:editId="291DFC0B">
            <wp:extent cx="2362530" cy="4582164"/>
            <wp:effectExtent l="0" t="0" r="0" b="0"/>
            <wp:docPr id="2086299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99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01AE" w14:textId="77777777" w:rsidR="00353D7E" w:rsidRDefault="00353D7E" w:rsidP="00353D7E">
      <w:pPr>
        <w:rPr>
          <w:b/>
        </w:rPr>
      </w:pPr>
      <w:r w:rsidRPr="009C0407">
        <w:rPr>
          <w:b/>
          <w:noProof/>
        </w:rPr>
        <w:lastRenderedPageBreak/>
        <w:drawing>
          <wp:inline distT="0" distB="0" distL="0" distR="0" wp14:anchorId="7E5B0430" wp14:editId="04BCAF9C">
            <wp:extent cx="1623848" cy="4257674"/>
            <wp:effectExtent l="0" t="0" r="0" b="0"/>
            <wp:docPr id="149832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95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6733" cy="42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1959" w14:textId="77777777" w:rsidR="00353D7E" w:rsidRDefault="00353D7E" w:rsidP="00353D7E">
      <w:pPr>
        <w:rPr>
          <w:b/>
        </w:rPr>
      </w:pPr>
      <w:r w:rsidRPr="00B56263">
        <w:rPr>
          <w:b/>
          <w:noProof/>
        </w:rPr>
        <w:lastRenderedPageBreak/>
        <w:drawing>
          <wp:inline distT="0" distB="0" distL="0" distR="0" wp14:anchorId="55A9A50C" wp14:editId="682DB218">
            <wp:extent cx="3086531" cy="4286848"/>
            <wp:effectExtent l="0" t="0" r="0" b="0"/>
            <wp:docPr id="104568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70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A75" w14:textId="77777777" w:rsidR="00353D7E" w:rsidRPr="0048650A" w:rsidRDefault="00353D7E" w:rsidP="00353D7E">
      <w:pPr>
        <w:rPr>
          <w:b/>
        </w:rPr>
      </w:pPr>
      <w:r w:rsidRPr="00D679A4">
        <w:rPr>
          <w:b/>
          <w:noProof/>
        </w:rPr>
        <w:drawing>
          <wp:inline distT="0" distB="0" distL="0" distR="0" wp14:anchorId="3C1642C6" wp14:editId="3D0C69AA">
            <wp:extent cx="2884586" cy="3685524"/>
            <wp:effectExtent l="0" t="0" r="0" b="0"/>
            <wp:docPr id="185151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105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0725" cy="37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6D26" w14:textId="77777777" w:rsidR="00353D7E" w:rsidRDefault="00353D7E" w:rsidP="00353D7E">
      <w:pPr>
        <w:pStyle w:val="Ttulo4"/>
      </w:pPr>
      <w:r w:rsidRPr="00AC7B8B">
        <w:t>IDENTIFICACIÓN DE RUTAS</w:t>
      </w:r>
    </w:p>
    <w:p w14:paraId="11AA320F" w14:textId="77777777" w:rsidR="00353D7E" w:rsidRPr="00C1634E" w:rsidRDefault="00353D7E" w:rsidP="00353D7E">
      <w:pPr>
        <w:pStyle w:val="Prrafodelista"/>
        <w:rPr>
          <w:b/>
        </w:rPr>
      </w:pPr>
    </w:p>
    <w:p w14:paraId="494F2877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lastRenderedPageBreak/>
        <w:t>Ruta1:1,2,3,4,5,6,7,8,9,10,11,12,13,14,15,16,17</w:t>
      </w:r>
    </w:p>
    <w:p w14:paraId="7CD02DDA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Ruta2:1,2,3,6,7,8,9,10,11,12,13,14,15,16,17</w:t>
      </w:r>
    </w:p>
    <w:p w14:paraId="597BEF1E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Ruta3:1,2,3,4,5,6,7,8,9,10,11,12,13,14,15</w:t>
      </w:r>
    </w:p>
    <w:p w14:paraId="02913389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Ruta4:1,2,3,4,5,6,7,8,9,10,11,12,13,14,15,16,17,12</w:t>
      </w:r>
    </w:p>
    <w:p w14:paraId="1772B5E3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Ruta5:1,2,3,4,5,6,7,8,9,10,11,18,19,20,21</w:t>
      </w:r>
    </w:p>
    <w:p w14:paraId="26B871E7" w14:textId="77777777" w:rsidR="00353D7E" w:rsidRPr="00D679A4" w:rsidRDefault="00353D7E" w:rsidP="00353D7E">
      <w:pPr>
        <w:pStyle w:val="Prrafodelista"/>
        <w:rPr>
          <w:b/>
        </w:rPr>
      </w:pPr>
      <w:r w:rsidRPr="00D679A4">
        <w:rPr>
          <w:b/>
        </w:rPr>
        <w:t>Ruta6:1,2,3,4,5,6,7,8,9,10,11,18,20,21</w:t>
      </w:r>
    </w:p>
    <w:p w14:paraId="0CF66A63" w14:textId="77777777" w:rsidR="00353D7E" w:rsidRDefault="00353D7E" w:rsidP="00353D7E">
      <w:pPr>
        <w:pStyle w:val="Prrafodelista"/>
        <w:rPr>
          <w:b/>
        </w:rPr>
      </w:pPr>
      <w:r w:rsidRPr="00D679A4">
        <w:rPr>
          <w:b/>
        </w:rPr>
        <w:t>Ruta7:1,2,3,6,7,8,9,10,11,12,13,14,15,16,17</w:t>
      </w:r>
    </w:p>
    <w:p w14:paraId="645C05AB" w14:textId="77777777" w:rsidR="00353D7E" w:rsidRDefault="00353D7E" w:rsidP="00353D7E">
      <w:pPr>
        <w:pStyle w:val="Ttulo4"/>
      </w:pPr>
      <w:r w:rsidRPr="00AC7B8B">
        <w:t>COMPLEJIDAD CILCOMATICA</w:t>
      </w:r>
    </w:p>
    <w:p w14:paraId="395269AE" w14:textId="77777777" w:rsidR="00353D7E" w:rsidRDefault="00353D7E" w:rsidP="00353D7E">
      <w:pPr>
        <w:tabs>
          <w:tab w:val="left" w:pos="2026"/>
        </w:tabs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5853558A" w14:textId="77777777" w:rsidTr="00455163">
        <w:tc>
          <w:tcPr>
            <w:tcW w:w="4815" w:type="dxa"/>
            <w:shd w:val="clear" w:color="auto" w:fill="C5D3FF"/>
          </w:tcPr>
          <w:p w14:paraId="29AD1C04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71189D31" w14:textId="77777777" w:rsidR="00353D7E" w:rsidRDefault="00353D7E" w:rsidP="00455163">
            <w:r>
              <w:t>6+1</w:t>
            </w:r>
          </w:p>
        </w:tc>
      </w:tr>
      <w:tr w:rsidR="00353D7E" w14:paraId="175ACD61" w14:textId="77777777" w:rsidTr="00455163">
        <w:tc>
          <w:tcPr>
            <w:tcW w:w="4815" w:type="dxa"/>
          </w:tcPr>
          <w:p w14:paraId="100568FA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A98EA21" w14:textId="77777777" w:rsidR="00353D7E" w:rsidRDefault="00353D7E" w:rsidP="00455163">
            <w:r>
              <w:t>7</w:t>
            </w:r>
          </w:p>
        </w:tc>
      </w:tr>
      <w:tr w:rsidR="00353D7E" w14:paraId="3DB2FF86" w14:textId="77777777" w:rsidTr="00455163">
        <w:tc>
          <w:tcPr>
            <w:tcW w:w="4815" w:type="dxa"/>
            <w:shd w:val="clear" w:color="auto" w:fill="C5D3FF"/>
          </w:tcPr>
          <w:p w14:paraId="1185D077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559B30FB" w14:textId="77777777" w:rsidR="00353D7E" w:rsidRDefault="00353D7E" w:rsidP="00455163">
            <w:r>
              <w:t>26-21+2</w:t>
            </w:r>
          </w:p>
        </w:tc>
      </w:tr>
      <w:tr w:rsidR="00353D7E" w14:paraId="3794E106" w14:textId="77777777" w:rsidTr="00455163">
        <w:tc>
          <w:tcPr>
            <w:tcW w:w="4815" w:type="dxa"/>
          </w:tcPr>
          <w:p w14:paraId="17019891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3346A0D5" w14:textId="77777777" w:rsidR="00353D7E" w:rsidRDefault="00353D7E" w:rsidP="00455163">
            <w:r>
              <w:t>7</w:t>
            </w:r>
          </w:p>
        </w:tc>
      </w:tr>
    </w:tbl>
    <w:p w14:paraId="65896E42" w14:textId="77777777" w:rsidR="00353D7E" w:rsidRDefault="00353D7E" w:rsidP="00353D7E"/>
    <w:p w14:paraId="6457B3F7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78EDDCC0" w14:textId="77777777" w:rsidTr="00455163">
        <w:tc>
          <w:tcPr>
            <w:tcW w:w="8488" w:type="dxa"/>
            <w:gridSpan w:val="2"/>
            <w:shd w:val="clear" w:color="auto" w:fill="C5D3FF"/>
          </w:tcPr>
          <w:p w14:paraId="139FEA58" w14:textId="77777777" w:rsidR="00353D7E" w:rsidRDefault="00353D7E" w:rsidP="00455163">
            <w:r>
              <w:t>DONDE:</w:t>
            </w:r>
          </w:p>
        </w:tc>
      </w:tr>
      <w:tr w:rsidR="00353D7E" w14:paraId="047B2F0D" w14:textId="77777777" w:rsidTr="00455163">
        <w:tc>
          <w:tcPr>
            <w:tcW w:w="4244" w:type="dxa"/>
          </w:tcPr>
          <w:p w14:paraId="583AA716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5D28E237" w14:textId="77777777" w:rsidR="00353D7E" w:rsidRDefault="00353D7E" w:rsidP="00455163">
            <w:r>
              <w:t>7</w:t>
            </w:r>
          </w:p>
        </w:tc>
      </w:tr>
      <w:tr w:rsidR="00353D7E" w14:paraId="198FAD34" w14:textId="77777777" w:rsidTr="00455163">
        <w:tc>
          <w:tcPr>
            <w:tcW w:w="4244" w:type="dxa"/>
            <w:shd w:val="clear" w:color="auto" w:fill="C5D3FF"/>
          </w:tcPr>
          <w:p w14:paraId="04C8BBC0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23D766CE" w14:textId="77777777" w:rsidR="00353D7E" w:rsidRDefault="00353D7E" w:rsidP="00455163">
            <w:r>
              <w:t>26</w:t>
            </w:r>
          </w:p>
        </w:tc>
      </w:tr>
      <w:tr w:rsidR="00353D7E" w14:paraId="246FC00A" w14:textId="77777777" w:rsidTr="00455163">
        <w:tc>
          <w:tcPr>
            <w:tcW w:w="4244" w:type="dxa"/>
          </w:tcPr>
          <w:p w14:paraId="37F4587E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33F3A0E2" w14:textId="77777777" w:rsidR="00353D7E" w:rsidRDefault="00353D7E" w:rsidP="00455163">
            <w:r>
              <w:t>21</w:t>
            </w:r>
          </w:p>
        </w:tc>
      </w:tr>
    </w:tbl>
    <w:p w14:paraId="6E27137A" w14:textId="77777777" w:rsidR="00353D7E" w:rsidRDefault="00353D7E" w:rsidP="00353D7E">
      <w:pPr>
        <w:tabs>
          <w:tab w:val="left" w:pos="2026"/>
        </w:tabs>
        <w:rPr>
          <w:b/>
        </w:rPr>
      </w:pPr>
    </w:p>
    <w:p w14:paraId="6C2312F9" w14:textId="77777777" w:rsidR="00353D7E" w:rsidRDefault="00353D7E" w:rsidP="00353D7E">
      <w:pPr>
        <w:rPr>
          <w:b/>
        </w:rPr>
      </w:pPr>
    </w:p>
    <w:p w14:paraId="189BCAC7" w14:textId="77777777" w:rsidR="00353D7E" w:rsidRDefault="00353D7E" w:rsidP="00353D7E">
      <w:pPr>
        <w:pStyle w:val="Ttulo1"/>
      </w:pPr>
      <w:bookmarkStart w:id="17" w:name="_Toc190925048"/>
      <w:r>
        <w:t>REQUISITO PLANTEADO REQ 006-MODIFICAR INFORMACIÓN DEL REPRESENTANTE</w:t>
      </w:r>
      <w:bookmarkEnd w:id="17"/>
    </w:p>
    <w:p w14:paraId="2BBEF28F" w14:textId="77777777" w:rsidR="00353D7E" w:rsidRDefault="00353D7E" w:rsidP="00353D7E">
      <w:pPr>
        <w:pStyle w:val="Ttulo2"/>
      </w:pPr>
      <w:bookmarkStart w:id="18" w:name="_Toc190925049"/>
      <w:r w:rsidRPr="00AC7B8B">
        <w:t>CÓDIGO FUENTE</w:t>
      </w:r>
      <w:bookmarkEnd w:id="18"/>
    </w:p>
    <w:p w14:paraId="576C2F9D" w14:textId="77777777" w:rsidR="00353D7E" w:rsidRDefault="00353D7E" w:rsidP="00353D7E">
      <w:pPr>
        <w:pStyle w:val="Prrafodelista"/>
        <w:rPr>
          <w:b/>
        </w:rPr>
      </w:pPr>
      <w:r w:rsidRPr="00A63BE4">
        <w:rPr>
          <w:b/>
          <w:noProof/>
        </w:rPr>
        <w:drawing>
          <wp:inline distT="0" distB="0" distL="0" distR="0" wp14:anchorId="203E8064" wp14:editId="18D049CF">
            <wp:extent cx="5396230" cy="3413051"/>
            <wp:effectExtent l="0" t="0" r="0" b="0"/>
            <wp:docPr id="1944307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72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8899" cy="34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7CD" w14:textId="77777777" w:rsidR="00353D7E" w:rsidRPr="00A63BE4" w:rsidRDefault="00353D7E" w:rsidP="00353D7E">
      <w:pPr>
        <w:pStyle w:val="Prrafodelista"/>
        <w:rPr>
          <w:b/>
        </w:rPr>
      </w:pPr>
      <w:r w:rsidRPr="002F734B">
        <w:rPr>
          <w:b/>
          <w:noProof/>
        </w:rPr>
        <w:lastRenderedPageBreak/>
        <w:drawing>
          <wp:inline distT="0" distB="0" distL="0" distR="0" wp14:anchorId="09AC36A3" wp14:editId="2EB8B3AD">
            <wp:extent cx="5396230" cy="3413051"/>
            <wp:effectExtent l="0" t="0" r="0" b="0"/>
            <wp:docPr id="76844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71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7517" cy="34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7A5" w14:textId="77777777" w:rsidR="00353D7E" w:rsidRDefault="00353D7E" w:rsidP="00353D7E">
      <w:pPr>
        <w:pStyle w:val="Ttulo3"/>
      </w:pPr>
      <w:bookmarkStart w:id="19" w:name="_Toc190925050"/>
      <w:r w:rsidRPr="00AC7B8B">
        <w:lastRenderedPageBreak/>
        <w:t>DIAGRAMA DE FLUJO</w:t>
      </w:r>
      <w:bookmarkEnd w:id="19"/>
    </w:p>
    <w:p w14:paraId="3408EEAB" w14:textId="77777777" w:rsidR="00353D7E" w:rsidRPr="00D62F25" w:rsidRDefault="00353D7E" w:rsidP="00353D7E">
      <w:pPr>
        <w:pStyle w:val="Prrafodelista"/>
        <w:rPr>
          <w:b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ED1D0FB" wp14:editId="524B24EB">
            <wp:simplePos x="0" y="0"/>
            <wp:positionH relativeFrom="column">
              <wp:posOffset>535940</wp:posOffset>
            </wp:positionH>
            <wp:positionV relativeFrom="paragraph">
              <wp:posOffset>7197725</wp:posOffset>
            </wp:positionV>
            <wp:extent cx="3582670" cy="2083435"/>
            <wp:effectExtent l="0" t="0" r="0" b="0"/>
            <wp:wrapTopAndBottom/>
            <wp:docPr id="13158612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7D42F67" wp14:editId="122B48B4">
            <wp:simplePos x="0" y="0"/>
            <wp:positionH relativeFrom="margin">
              <wp:posOffset>1014095</wp:posOffset>
            </wp:positionH>
            <wp:positionV relativeFrom="paragraph">
              <wp:posOffset>4443730</wp:posOffset>
            </wp:positionV>
            <wp:extent cx="2827655" cy="2753360"/>
            <wp:effectExtent l="0" t="0" r="0" b="8890"/>
            <wp:wrapTopAndBottom/>
            <wp:docPr id="8847337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90E368" wp14:editId="4E70C13B">
            <wp:extent cx="3168502" cy="4433570"/>
            <wp:effectExtent l="0" t="0" r="0" b="5080"/>
            <wp:docPr id="221937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06" cy="4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D4FC" w14:textId="77777777" w:rsidR="00353D7E" w:rsidRDefault="00353D7E" w:rsidP="00353D7E">
      <w:pPr>
        <w:pStyle w:val="Ttulo4"/>
      </w:pPr>
      <w:r w:rsidRPr="00AC7B8B">
        <w:lastRenderedPageBreak/>
        <w:t>GRAFO DE FLUJO</w:t>
      </w:r>
    </w:p>
    <w:p w14:paraId="2ECFB099" w14:textId="77777777" w:rsidR="00353D7E" w:rsidRDefault="00353D7E" w:rsidP="00353D7E">
      <w:pPr>
        <w:pStyle w:val="Prrafodelista"/>
        <w:rPr>
          <w:b/>
        </w:rPr>
      </w:pPr>
      <w:r w:rsidRPr="00C222B7">
        <w:rPr>
          <w:b/>
          <w:noProof/>
        </w:rPr>
        <w:drawing>
          <wp:inline distT="0" distB="0" distL="0" distR="0" wp14:anchorId="56B1D3F7" wp14:editId="7F1D9B45">
            <wp:extent cx="1991003" cy="4601217"/>
            <wp:effectExtent l="0" t="0" r="9525" b="8890"/>
            <wp:docPr id="760615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55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AA62" w14:textId="77777777" w:rsidR="00353D7E" w:rsidRDefault="00353D7E" w:rsidP="00353D7E">
      <w:pPr>
        <w:pStyle w:val="Prrafodelista"/>
        <w:rPr>
          <w:b/>
        </w:rPr>
      </w:pPr>
      <w:r w:rsidRPr="007F7752">
        <w:rPr>
          <w:b/>
          <w:noProof/>
        </w:rPr>
        <w:lastRenderedPageBreak/>
        <w:drawing>
          <wp:inline distT="0" distB="0" distL="0" distR="0" wp14:anchorId="2DDA9F87" wp14:editId="3726C274">
            <wp:extent cx="3429479" cy="4667901"/>
            <wp:effectExtent l="0" t="0" r="0" b="0"/>
            <wp:docPr id="801148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83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5269" w14:textId="77777777" w:rsidR="00353D7E" w:rsidRDefault="00353D7E" w:rsidP="00353D7E">
      <w:pPr>
        <w:pStyle w:val="Prrafodelista"/>
        <w:rPr>
          <w:b/>
        </w:rPr>
      </w:pPr>
      <w:r w:rsidRPr="007F7752">
        <w:rPr>
          <w:b/>
          <w:noProof/>
        </w:rPr>
        <w:lastRenderedPageBreak/>
        <w:drawing>
          <wp:inline distT="0" distB="0" distL="0" distR="0" wp14:anchorId="64FEAFC2" wp14:editId="19A99A98">
            <wp:extent cx="3200847" cy="4610743"/>
            <wp:effectExtent l="0" t="0" r="0" b="0"/>
            <wp:docPr id="100419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55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53B2" w14:textId="77777777" w:rsidR="00353D7E" w:rsidRDefault="00353D7E" w:rsidP="00353D7E">
      <w:pPr>
        <w:pStyle w:val="Prrafodelista"/>
        <w:rPr>
          <w:b/>
        </w:rPr>
      </w:pPr>
      <w:r w:rsidRPr="00151D0D">
        <w:rPr>
          <w:b/>
          <w:noProof/>
        </w:rPr>
        <w:lastRenderedPageBreak/>
        <w:drawing>
          <wp:inline distT="0" distB="0" distL="0" distR="0" wp14:anchorId="1A9C6907" wp14:editId="7D75E0AB">
            <wp:extent cx="3248478" cy="4639322"/>
            <wp:effectExtent l="0" t="0" r="9525" b="8890"/>
            <wp:docPr id="91573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46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D6E" w14:textId="77777777" w:rsidR="00353D7E" w:rsidRDefault="00353D7E" w:rsidP="00353D7E">
      <w:pPr>
        <w:pStyle w:val="Prrafodelista"/>
        <w:rPr>
          <w:b/>
        </w:rPr>
      </w:pPr>
      <w:r w:rsidRPr="00151D0D">
        <w:rPr>
          <w:b/>
          <w:noProof/>
        </w:rPr>
        <w:lastRenderedPageBreak/>
        <w:drawing>
          <wp:inline distT="0" distB="0" distL="0" distR="0" wp14:anchorId="2E3909FE" wp14:editId="5D411124">
            <wp:extent cx="3296110" cy="4734586"/>
            <wp:effectExtent l="0" t="0" r="0" b="8890"/>
            <wp:docPr id="81528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815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1FAA" w14:textId="77777777" w:rsidR="00353D7E" w:rsidRDefault="00353D7E" w:rsidP="00353D7E">
      <w:pPr>
        <w:pStyle w:val="Prrafodelista"/>
        <w:rPr>
          <w:b/>
        </w:rPr>
      </w:pPr>
      <w:r w:rsidRPr="007B48E9">
        <w:rPr>
          <w:b/>
          <w:noProof/>
        </w:rPr>
        <w:lastRenderedPageBreak/>
        <w:drawing>
          <wp:inline distT="0" distB="0" distL="0" distR="0" wp14:anchorId="243B70F0" wp14:editId="17687F62">
            <wp:extent cx="3277057" cy="4382112"/>
            <wp:effectExtent l="0" t="0" r="0" b="0"/>
            <wp:docPr id="1987648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480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A45" w14:textId="77777777" w:rsidR="00353D7E" w:rsidRDefault="00353D7E" w:rsidP="00353D7E">
      <w:pPr>
        <w:pStyle w:val="Prrafodelista"/>
        <w:rPr>
          <w:b/>
        </w:rPr>
      </w:pPr>
      <w:r w:rsidRPr="0022073D">
        <w:rPr>
          <w:b/>
          <w:noProof/>
        </w:rPr>
        <w:drawing>
          <wp:inline distT="0" distB="0" distL="0" distR="0" wp14:anchorId="1EEB7E10" wp14:editId="4B4FECC6">
            <wp:extent cx="2629267" cy="3953427"/>
            <wp:effectExtent l="0" t="0" r="0" b="9525"/>
            <wp:docPr id="467155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555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6EA" w14:textId="77777777" w:rsidR="00353D7E" w:rsidRPr="00AC7B8B" w:rsidRDefault="00353D7E" w:rsidP="00353D7E">
      <w:pPr>
        <w:pStyle w:val="Prrafodelista"/>
        <w:rPr>
          <w:b/>
        </w:rPr>
      </w:pPr>
    </w:p>
    <w:p w14:paraId="78E004A4" w14:textId="77777777" w:rsidR="00353D7E" w:rsidRDefault="00353D7E" w:rsidP="00353D7E">
      <w:pPr>
        <w:pStyle w:val="Ttulo4"/>
      </w:pPr>
      <w:r w:rsidRPr="00AC7B8B">
        <w:t>IDENTIFICACIÓN DE RUTAS</w:t>
      </w:r>
    </w:p>
    <w:p w14:paraId="451F0E86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Ruta1:</w:t>
      </w:r>
      <w:r>
        <w:rPr>
          <w:bCs/>
        </w:rPr>
        <w:t>1,2,3,4,5,6,7,8,9,10,11,12,13,14,15,16,17,18,19,20,21,22,23,24,25,26,27,28,29,30,31,32,33,34,35,36,37,38,39,40,41,42,43,44,45,46,48,49,50,51,52,53,54</w:t>
      </w:r>
    </w:p>
    <w:p w14:paraId="537D09C3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Ruta2:</w:t>
      </w:r>
      <w:r>
        <w:rPr>
          <w:bCs/>
        </w:rPr>
        <w:t>1,2,3,4,5,6,7,8,47,48,49,50,51,52,53,54</w:t>
      </w:r>
    </w:p>
    <w:p w14:paraId="7EEC6AEF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Ruta3:</w:t>
      </w:r>
      <w:r>
        <w:rPr>
          <w:bCs/>
        </w:rPr>
        <w:t>1,2,3,4,5,6,7,8,47,48,49,50,55,56,54</w:t>
      </w:r>
    </w:p>
    <w:p w14:paraId="4ECF3EA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Ruta4:</w:t>
      </w:r>
      <w:r>
        <w:rPr>
          <w:bCs/>
        </w:rPr>
        <w:t>1,2,3,4,5,6</w:t>
      </w:r>
    </w:p>
    <w:p w14:paraId="7FA32876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Ruta5:</w:t>
      </w:r>
      <w:r>
        <w:rPr>
          <w:bCs/>
        </w:rPr>
        <w:t>1,2,3,4,5,6,7</w:t>
      </w:r>
    </w:p>
    <w:p w14:paraId="315445FB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Ruta6:</w:t>
      </w:r>
      <w:r>
        <w:rPr>
          <w:bCs/>
        </w:rPr>
        <w:t>1,2,3,4,5,6,7,8,9,10,11,12,13,14,15,16,17,18,19,20</w:t>
      </w:r>
    </w:p>
    <w:p w14:paraId="090D85A1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Ruta7:</w:t>
      </w:r>
      <w:r>
        <w:rPr>
          <w:bCs/>
        </w:rPr>
        <w:t>1,2,3,4,5,6,7,8,9,10,11,12,13,14,15,16,17,18,19,20,21,22</w:t>
      </w:r>
    </w:p>
    <w:p w14:paraId="66CC23FD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Ruta8:</w:t>
      </w:r>
      <w:r>
        <w:rPr>
          <w:bCs/>
        </w:rPr>
        <w:t>1,2,3,4,5,6,7,8,9,10,11,12,13,14,15,16,17,18,19,20,21,22,23,24,25,26,27,28,29,30,31,32,33,34</w:t>
      </w:r>
    </w:p>
    <w:p w14:paraId="408D8B15" w14:textId="77777777" w:rsidR="00353D7E" w:rsidRDefault="00353D7E" w:rsidP="00353D7E">
      <w:pPr>
        <w:pStyle w:val="Prrafodelista"/>
        <w:rPr>
          <w:bCs/>
        </w:rPr>
      </w:pPr>
      <w:r>
        <w:rPr>
          <w:b/>
        </w:rPr>
        <w:t>Ruta9:</w:t>
      </w:r>
      <w:r>
        <w:rPr>
          <w:bCs/>
        </w:rPr>
        <w:t>1,2,3,4,5,6,7,8,9,10,11,12,13,14,15,16,17,18,19,20,21,22,23,24,25,26,27,28,29,30,31,32,33,34,35,36,37,38,39,40,41,42,43,44,45,46</w:t>
      </w:r>
    </w:p>
    <w:p w14:paraId="111D8D3B" w14:textId="77777777" w:rsidR="00353D7E" w:rsidRDefault="00353D7E" w:rsidP="00353D7E">
      <w:pPr>
        <w:pStyle w:val="Prrafodelista"/>
        <w:rPr>
          <w:bCs/>
        </w:rPr>
      </w:pPr>
    </w:p>
    <w:p w14:paraId="35BFD9CA" w14:textId="77777777" w:rsidR="00353D7E" w:rsidRPr="004F424A" w:rsidRDefault="00353D7E" w:rsidP="00353D7E">
      <w:pPr>
        <w:rPr>
          <w:bCs/>
        </w:rPr>
      </w:pPr>
    </w:p>
    <w:p w14:paraId="1C12ED8E" w14:textId="77777777" w:rsidR="00353D7E" w:rsidRPr="0022073D" w:rsidRDefault="00353D7E" w:rsidP="00353D7E">
      <w:pPr>
        <w:pStyle w:val="Prrafodelista"/>
        <w:rPr>
          <w:bCs/>
        </w:rPr>
      </w:pPr>
    </w:p>
    <w:p w14:paraId="1D302BE4" w14:textId="77777777" w:rsidR="00353D7E" w:rsidRPr="00AC7B8B" w:rsidRDefault="00353D7E" w:rsidP="00353D7E">
      <w:pPr>
        <w:pStyle w:val="Ttulo4"/>
      </w:pPr>
      <w:r w:rsidRPr="00AC7B8B">
        <w:t>COMPLEJIDAD CILCOMATICA</w:t>
      </w:r>
    </w:p>
    <w:p w14:paraId="5C10925B" w14:textId="77777777" w:rsidR="00353D7E" w:rsidRDefault="00353D7E" w:rsidP="00353D7E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673"/>
      </w:tblGrid>
      <w:tr w:rsidR="00353D7E" w14:paraId="1272A71B" w14:textId="77777777" w:rsidTr="00455163">
        <w:tc>
          <w:tcPr>
            <w:tcW w:w="4815" w:type="dxa"/>
            <w:shd w:val="clear" w:color="auto" w:fill="C5D3FF"/>
          </w:tcPr>
          <w:p w14:paraId="02CBA6AC" w14:textId="77777777" w:rsidR="00353D7E" w:rsidRDefault="00353D7E" w:rsidP="00455163">
            <w:r>
              <w:t>V(G): Numero de nodos predicados(decisiones)+1</w:t>
            </w:r>
          </w:p>
        </w:tc>
        <w:tc>
          <w:tcPr>
            <w:tcW w:w="3673" w:type="dxa"/>
            <w:shd w:val="clear" w:color="auto" w:fill="C5D3FF"/>
          </w:tcPr>
          <w:p w14:paraId="59C5C064" w14:textId="77777777" w:rsidR="00353D7E" w:rsidRDefault="00353D7E" w:rsidP="00455163">
            <w:r>
              <w:t>8+1</w:t>
            </w:r>
          </w:p>
        </w:tc>
      </w:tr>
      <w:tr w:rsidR="00353D7E" w14:paraId="28FC8CB3" w14:textId="77777777" w:rsidTr="00455163">
        <w:tc>
          <w:tcPr>
            <w:tcW w:w="4815" w:type="dxa"/>
          </w:tcPr>
          <w:p w14:paraId="53817B11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295B2739" w14:textId="77777777" w:rsidR="00353D7E" w:rsidRDefault="00353D7E" w:rsidP="00455163">
            <w:r>
              <w:t>9</w:t>
            </w:r>
          </w:p>
        </w:tc>
      </w:tr>
      <w:tr w:rsidR="00353D7E" w14:paraId="565181B4" w14:textId="77777777" w:rsidTr="00455163">
        <w:tc>
          <w:tcPr>
            <w:tcW w:w="4815" w:type="dxa"/>
            <w:shd w:val="clear" w:color="auto" w:fill="C5D3FF"/>
          </w:tcPr>
          <w:p w14:paraId="7BAE8471" w14:textId="77777777" w:rsidR="00353D7E" w:rsidRDefault="00353D7E" w:rsidP="00455163">
            <w:r>
              <w:t>V(G)=A(Aristas)-N(Nodos)+2</w:t>
            </w:r>
          </w:p>
        </w:tc>
        <w:tc>
          <w:tcPr>
            <w:tcW w:w="3673" w:type="dxa"/>
            <w:shd w:val="clear" w:color="auto" w:fill="C5D3FF"/>
          </w:tcPr>
          <w:p w14:paraId="711BE5F3" w14:textId="77777777" w:rsidR="00353D7E" w:rsidRDefault="00353D7E" w:rsidP="00455163">
            <w:r>
              <w:t>63-56+2</w:t>
            </w:r>
          </w:p>
        </w:tc>
      </w:tr>
      <w:tr w:rsidR="00353D7E" w14:paraId="31590125" w14:textId="77777777" w:rsidTr="00455163">
        <w:tc>
          <w:tcPr>
            <w:tcW w:w="4815" w:type="dxa"/>
          </w:tcPr>
          <w:p w14:paraId="0FE9BBEC" w14:textId="77777777" w:rsidR="00353D7E" w:rsidRDefault="00353D7E" w:rsidP="00455163">
            <w:r>
              <w:t>V(G)=</w:t>
            </w:r>
          </w:p>
        </w:tc>
        <w:tc>
          <w:tcPr>
            <w:tcW w:w="3673" w:type="dxa"/>
          </w:tcPr>
          <w:p w14:paraId="14DB04EF" w14:textId="77777777" w:rsidR="00353D7E" w:rsidRDefault="00353D7E" w:rsidP="00455163">
            <w:r>
              <w:t>9</w:t>
            </w:r>
          </w:p>
        </w:tc>
      </w:tr>
    </w:tbl>
    <w:p w14:paraId="3E8DA462" w14:textId="77777777" w:rsidR="00353D7E" w:rsidRDefault="00353D7E" w:rsidP="00353D7E"/>
    <w:p w14:paraId="5AE8296E" w14:textId="77777777" w:rsidR="00353D7E" w:rsidRDefault="00353D7E" w:rsidP="00353D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353D7E" w14:paraId="2C21461B" w14:textId="77777777" w:rsidTr="00455163">
        <w:tc>
          <w:tcPr>
            <w:tcW w:w="8488" w:type="dxa"/>
            <w:gridSpan w:val="2"/>
            <w:shd w:val="clear" w:color="auto" w:fill="C5D3FF"/>
          </w:tcPr>
          <w:p w14:paraId="178A3509" w14:textId="77777777" w:rsidR="00353D7E" w:rsidRDefault="00353D7E" w:rsidP="00455163">
            <w:r>
              <w:t>DONDE:</w:t>
            </w:r>
          </w:p>
        </w:tc>
      </w:tr>
      <w:tr w:rsidR="00353D7E" w14:paraId="6F9603A5" w14:textId="77777777" w:rsidTr="00455163">
        <w:tc>
          <w:tcPr>
            <w:tcW w:w="4244" w:type="dxa"/>
          </w:tcPr>
          <w:p w14:paraId="138B3741" w14:textId="77777777" w:rsidR="00353D7E" w:rsidRDefault="00353D7E" w:rsidP="00455163">
            <w:r>
              <w:t>P: Numero de nodos predicado</w:t>
            </w:r>
          </w:p>
        </w:tc>
        <w:tc>
          <w:tcPr>
            <w:tcW w:w="4244" w:type="dxa"/>
          </w:tcPr>
          <w:p w14:paraId="5ED369FD" w14:textId="77777777" w:rsidR="00353D7E" w:rsidRDefault="00353D7E" w:rsidP="00455163">
            <w:r>
              <w:t>2</w:t>
            </w:r>
          </w:p>
        </w:tc>
      </w:tr>
      <w:tr w:rsidR="00353D7E" w14:paraId="18382004" w14:textId="77777777" w:rsidTr="00455163">
        <w:tc>
          <w:tcPr>
            <w:tcW w:w="4244" w:type="dxa"/>
            <w:shd w:val="clear" w:color="auto" w:fill="C5D3FF"/>
          </w:tcPr>
          <w:p w14:paraId="6916D0FE" w14:textId="77777777" w:rsidR="00353D7E" w:rsidRDefault="00353D7E" w:rsidP="00455163">
            <w:r>
              <w:t>A: Numero de aristas</w:t>
            </w:r>
          </w:p>
        </w:tc>
        <w:tc>
          <w:tcPr>
            <w:tcW w:w="4244" w:type="dxa"/>
            <w:shd w:val="clear" w:color="auto" w:fill="C5D3FF"/>
          </w:tcPr>
          <w:p w14:paraId="2B5C8A73" w14:textId="77777777" w:rsidR="00353D7E" w:rsidRDefault="00353D7E" w:rsidP="00455163">
            <w:r>
              <w:t>60</w:t>
            </w:r>
          </w:p>
        </w:tc>
      </w:tr>
      <w:tr w:rsidR="00353D7E" w14:paraId="6B0D11D0" w14:textId="77777777" w:rsidTr="00455163">
        <w:tc>
          <w:tcPr>
            <w:tcW w:w="4244" w:type="dxa"/>
          </w:tcPr>
          <w:p w14:paraId="3C3102CF" w14:textId="77777777" w:rsidR="00353D7E" w:rsidRDefault="00353D7E" w:rsidP="00455163">
            <w:r>
              <w:t>N: Numero de nodos</w:t>
            </w:r>
          </w:p>
        </w:tc>
        <w:tc>
          <w:tcPr>
            <w:tcW w:w="4244" w:type="dxa"/>
          </w:tcPr>
          <w:p w14:paraId="3F45925F" w14:textId="77777777" w:rsidR="00353D7E" w:rsidRDefault="00353D7E" w:rsidP="00455163">
            <w:r>
              <w:t>54</w:t>
            </w:r>
          </w:p>
        </w:tc>
      </w:tr>
    </w:tbl>
    <w:p w14:paraId="6F714774" w14:textId="77777777" w:rsidR="00353D7E" w:rsidRPr="00EC4938" w:rsidRDefault="00353D7E" w:rsidP="00353D7E">
      <w:pPr>
        <w:tabs>
          <w:tab w:val="left" w:pos="1658"/>
        </w:tabs>
      </w:pPr>
    </w:p>
    <w:p w14:paraId="7912F272" w14:textId="67CF26BF" w:rsidR="007242EF" w:rsidRPr="003C11B7" w:rsidRDefault="00A209B6" w:rsidP="00A209B6">
      <w:pPr>
        <w:pStyle w:val="Ttulo"/>
      </w:pPr>
      <w:r w:rsidRPr="003C11B7">
        <w:t xml:space="preserve"> </w:t>
      </w:r>
    </w:p>
    <w:sectPr w:rsidR="007242EF" w:rsidRPr="003C11B7" w:rsidSect="009D087F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A18BC" w14:textId="77777777" w:rsidR="000A5B8B" w:rsidRDefault="000A5B8B">
      <w:pPr>
        <w:spacing w:line="240" w:lineRule="auto"/>
      </w:pPr>
      <w:r>
        <w:separator/>
      </w:r>
    </w:p>
  </w:endnote>
  <w:endnote w:type="continuationSeparator" w:id="0">
    <w:p w14:paraId="0CC4845C" w14:textId="77777777" w:rsidR="000A5B8B" w:rsidRDefault="000A5B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Liberation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04B65" w14:paraId="5E99CE6B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D1DEEDB" w14:textId="77777777" w:rsidR="00A04B65" w:rsidRDefault="00A04B65" w:rsidP="001F449A">
          <w:pPr>
            <w:ind w:right="360"/>
          </w:pPr>
          <w:r>
            <w:t xml:space="preserve">Pág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0612D63" w14:textId="77777777" w:rsidR="00A04B65" w:rsidRDefault="00A04B65" w:rsidP="001F449A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B170EA7" w14:textId="77777777" w:rsidR="00A04B65" w:rsidRDefault="00A04B65" w:rsidP="001F449A">
          <w:pPr>
            <w:jc w:val="right"/>
          </w:pPr>
        </w:p>
      </w:tc>
    </w:tr>
  </w:tbl>
  <w:p w14:paraId="4D90D016" w14:textId="77777777" w:rsidR="00A04B65" w:rsidRDefault="00A04B6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04B65" w14:paraId="0D702AA6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AE577A5" w14:textId="77777777" w:rsidR="00A04B65" w:rsidRDefault="00A04B6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02BD680" w14:textId="77777777" w:rsidR="00A04B65" w:rsidRDefault="00A04B65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CD0B303" w14:textId="77777777" w:rsidR="00A04B65" w:rsidRDefault="00A04B65">
          <w:pPr>
            <w:jc w:val="right"/>
          </w:pPr>
          <w:r>
            <w:t xml:space="preserve">Pág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13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E15D24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</w:p>
      </w:tc>
    </w:tr>
  </w:tbl>
  <w:p w14:paraId="2320CA65" w14:textId="77777777" w:rsidR="00A04B65" w:rsidRDefault="00A04B6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6EE4" w14:textId="77777777" w:rsidR="00A04B65" w:rsidRDefault="00A04B6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71C72" w14:textId="77777777" w:rsidR="000A5B8B" w:rsidRDefault="000A5B8B">
      <w:pPr>
        <w:spacing w:line="240" w:lineRule="auto"/>
      </w:pPr>
      <w:r>
        <w:separator/>
      </w:r>
    </w:p>
  </w:footnote>
  <w:footnote w:type="continuationSeparator" w:id="0">
    <w:p w14:paraId="2B36D34F" w14:textId="77777777" w:rsidR="000A5B8B" w:rsidRDefault="000A5B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18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744"/>
      <w:gridCol w:w="2496"/>
    </w:tblGrid>
    <w:tr w:rsidR="00353D7E" w14:paraId="742EECE8" w14:textId="77777777" w:rsidTr="00B537D7">
      <w:trPr>
        <w:trHeight w:val="490"/>
      </w:trPr>
      <w:tc>
        <w:tcPr>
          <w:tcW w:w="2943" w:type="dxa"/>
          <w:vMerge w:val="restart"/>
          <w:vAlign w:val="center"/>
        </w:tcPr>
        <w:p w14:paraId="2EC32210" w14:textId="332B334C" w:rsidR="00353D7E" w:rsidRPr="00353D7E" w:rsidRDefault="00353D7E" w:rsidP="003E0704">
          <w:pPr>
            <w:pStyle w:val="Encabezado"/>
            <w:jc w:val="center"/>
            <w:rPr>
              <w:rFonts w:ascii="Bodoni MT" w:hAnsi="Bodoni MT"/>
              <w:b/>
            </w:rPr>
          </w:pPr>
          <w:r>
            <w:rPr>
              <w:rFonts w:ascii="Bodoni MT" w:hAnsi="Bodoni MT"/>
              <w:b/>
            </w:rPr>
            <w:t>Gestión de pegos para una institución privada</w:t>
          </w:r>
        </w:p>
      </w:tc>
      <w:tc>
        <w:tcPr>
          <w:tcW w:w="3744" w:type="dxa"/>
          <w:vMerge w:val="restart"/>
          <w:vAlign w:val="center"/>
        </w:tcPr>
        <w:p w14:paraId="0EFE8CB1" w14:textId="20ADBA63" w:rsidR="00353D7E" w:rsidRPr="00353D7E" w:rsidRDefault="00353D7E" w:rsidP="003E0704">
          <w:pPr>
            <w:pStyle w:val="Encabezado"/>
            <w:jc w:val="center"/>
            <w:rPr>
              <w:b/>
            </w:rPr>
          </w:pPr>
          <w:r>
            <w:rPr>
              <w:b/>
            </w:rPr>
            <w:t>Caja blanca</w:t>
          </w:r>
        </w:p>
      </w:tc>
      <w:tc>
        <w:tcPr>
          <w:tcW w:w="2496" w:type="dxa"/>
        </w:tcPr>
        <w:p w14:paraId="566823B6" w14:textId="48DC4866" w:rsidR="00353D7E" w:rsidRPr="00353D7E" w:rsidRDefault="00353D7E" w:rsidP="003E0704">
          <w:pPr>
            <w:pStyle w:val="Encabezado"/>
          </w:pPr>
          <w:r>
            <w:t>Versión:4</w:t>
          </w:r>
        </w:p>
      </w:tc>
    </w:tr>
    <w:tr w:rsidR="00A04B65" w14:paraId="4873866D" w14:textId="77777777" w:rsidTr="003E0704">
      <w:trPr>
        <w:trHeight w:val="56"/>
      </w:trPr>
      <w:tc>
        <w:tcPr>
          <w:tcW w:w="2943" w:type="dxa"/>
          <w:vMerge/>
        </w:tcPr>
        <w:p w14:paraId="0271C59D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61B6DACB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3EF497E2" w14:textId="20D39A95" w:rsidR="00A04B65" w:rsidRPr="00353D7E" w:rsidRDefault="00A04B65" w:rsidP="003E0704">
          <w:pPr>
            <w:pStyle w:val="Encabezado"/>
          </w:pPr>
          <w:r w:rsidRPr="00353D7E">
            <w:t xml:space="preserve">Página: </w:t>
          </w:r>
          <w:r w:rsidR="00353D7E">
            <w:t>2</w:t>
          </w:r>
        </w:p>
      </w:tc>
    </w:tr>
    <w:tr w:rsidR="00A04B65" w14:paraId="6281BDE7" w14:textId="77777777" w:rsidTr="003E0704">
      <w:trPr>
        <w:trHeight w:val="56"/>
      </w:trPr>
      <w:tc>
        <w:tcPr>
          <w:tcW w:w="2943" w:type="dxa"/>
          <w:vMerge/>
        </w:tcPr>
        <w:p w14:paraId="12F8EED3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72EEC55A" w14:textId="77777777" w:rsidR="00A04B65" w:rsidRPr="00353D7E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4D161072" w14:textId="6B6BC78F" w:rsidR="00A04B65" w:rsidRPr="00353D7E" w:rsidRDefault="00A04B65" w:rsidP="003E0704">
          <w:pPr>
            <w:pStyle w:val="Encabezado"/>
          </w:pPr>
          <w:r w:rsidRPr="00353D7E">
            <w:t xml:space="preserve">Fecha: </w:t>
          </w:r>
          <w:r w:rsidR="00353D7E">
            <w:t>12/05/2025</w:t>
          </w:r>
        </w:p>
      </w:tc>
    </w:tr>
  </w:tbl>
  <w:p w14:paraId="265F349D" w14:textId="77777777" w:rsidR="00A04B65" w:rsidRDefault="00A04B65" w:rsidP="0025607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2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828"/>
      <w:gridCol w:w="2496"/>
    </w:tblGrid>
    <w:tr w:rsidR="00353D7E" w14:paraId="54E12235" w14:textId="77777777" w:rsidTr="00544C7E">
      <w:trPr>
        <w:trHeight w:val="490"/>
      </w:trPr>
      <w:tc>
        <w:tcPr>
          <w:tcW w:w="2943" w:type="dxa"/>
          <w:vMerge w:val="restart"/>
          <w:vAlign w:val="center"/>
        </w:tcPr>
        <w:p w14:paraId="3552C66B" w14:textId="69899EFE" w:rsidR="00353D7E" w:rsidRPr="006F225B" w:rsidRDefault="00353D7E" w:rsidP="005F3394">
          <w:pPr>
            <w:pStyle w:val="Encabezado"/>
            <w:jc w:val="center"/>
            <w:rPr>
              <w:rFonts w:ascii="Bodoni MT" w:hAnsi="Bodoni MT"/>
              <w:b/>
              <w:sz w:val="28"/>
              <w:szCs w:val="28"/>
            </w:rPr>
          </w:pPr>
          <w:r>
            <w:rPr>
              <w:rFonts w:ascii="Bodoni MT" w:hAnsi="Bodoni MT"/>
              <w:sz w:val="24"/>
              <w:szCs w:val="28"/>
            </w:rPr>
            <w:t>Gestión de pagos para una institución privada</w:t>
          </w:r>
        </w:p>
      </w:tc>
      <w:tc>
        <w:tcPr>
          <w:tcW w:w="3828" w:type="dxa"/>
          <w:vMerge w:val="restart"/>
          <w:vAlign w:val="center"/>
        </w:tcPr>
        <w:p w14:paraId="4392D069" w14:textId="29B728A2" w:rsidR="00353D7E" w:rsidRPr="005F3394" w:rsidRDefault="00353D7E" w:rsidP="004F4D56">
          <w:pPr>
            <w:pStyle w:val="Encabezado"/>
            <w:jc w:val="center"/>
            <w:rPr>
              <w:b/>
            </w:rPr>
          </w:pPr>
          <w:r>
            <w:rPr>
              <w:b/>
            </w:rPr>
            <w:t>Caja Blanca</w:t>
          </w:r>
        </w:p>
      </w:tc>
      <w:tc>
        <w:tcPr>
          <w:tcW w:w="2496" w:type="dxa"/>
        </w:tcPr>
        <w:p w14:paraId="7252284E" w14:textId="4B8B2F29" w:rsidR="00353D7E" w:rsidRDefault="00353D7E" w:rsidP="003E0704">
          <w:pPr>
            <w:pStyle w:val="Encabezado"/>
          </w:pPr>
          <w:r>
            <w:t>Versión: 4</w:t>
          </w:r>
        </w:p>
      </w:tc>
    </w:tr>
    <w:tr w:rsidR="00A04B65" w14:paraId="2449F063" w14:textId="77777777" w:rsidTr="004F4D56">
      <w:trPr>
        <w:trHeight w:val="56"/>
      </w:trPr>
      <w:tc>
        <w:tcPr>
          <w:tcW w:w="2943" w:type="dxa"/>
          <w:vMerge/>
        </w:tcPr>
        <w:p w14:paraId="0EC59A04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3828" w:type="dxa"/>
          <w:vMerge/>
        </w:tcPr>
        <w:p w14:paraId="4DB2429A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4AB1DBCC" w14:textId="6A99A8D0" w:rsidR="00A04B65" w:rsidRDefault="00A04B65" w:rsidP="003E0704">
          <w:pPr>
            <w:pStyle w:val="Encabezado"/>
          </w:pPr>
          <w:r>
            <w:t xml:space="preserve">Página: </w:t>
          </w:r>
          <w:r w:rsidR="00353D7E">
            <w:t>3</w:t>
          </w:r>
        </w:p>
      </w:tc>
    </w:tr>
    <w:tr w:rsidR="00A04B65" w14:paraId="7DFB550D" w14:textId="77777777" w:rsidTr="004F4D56">
      <w:trPr>
        <w:trHeight w:val="56"/>
      </w:trPr>
      <w:tc>
        <w:tcPr>
          <w:tcW w:w="2943" w:type="dxa"/>
          <w:vMerge/>
        </w:tcPr>
        <w:p w14:paraId="4397C02F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3828" w:type="dxa"/>
          <w:vMerge/>
        </w:tcPr>
        <w:p w14:paraId="2FB4AA16" w14:textId="77777777" w:rsidR="00A04B65" w:rsidRDefault="00A04B65" w:rsidP="003E0704">
          <w:pPr>
            <w:pStyle w:val="Encabezado"/>
            <w:jc w:val="center"/>
          </w:pPr>
        </w:p>
      </w:tc>
      <w:tc>
        <w:tcPr>
          <w:tcW w:w="2496" w:type="dxa"/>
        </w:tcPr>
        <w:p w14:paraId="40EDCDC2" w14:textId="71A88F98" w:rsidR="00A04B65" w:rsidRDefault="00A04B65" w:rsidP="003E0704">
          <w:pPr>
            <w:pStyle w:val="Encabezado"/>
          </w:pPr>
          <w:r>
            <w:t xml:space="preserve">Fecha: </w:t>
          </w:r>
          <w:r w:rsidR="008C4CBB">
            <w:t>1</w:t>
          </w:r>
          <w:r w:rsidR="00353D7E">
            <w:t>1/02/2025</w:t>
          </w:r>
        </w:p>
      </w:tc>
    </w:tr>
  </w:tbl>
  <w:p w14:paraId="2DFAE22A" w14:textId="77777777" w:rsidR="00A04B65" w:rsidRDefault="00A04B65">
    <w:pPr>
      <w:pStyle w:val="Encabezado"/>
    </w:pPr>
  </w:p>
  <w:p w14:paraId="0CC32447" w14:textId="77777777" w:rsidR="00A04B65" w:rsidRDefault="00A04B6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A2F87" w14:textId="77777777" w:rsidR="00A04B65" w:rsidRDefault="00A04B6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A113D7"/>
    <w:multiLevelType w:val="hybridMultilevel"/>
    <w:tmpl w:val="A6D8496E"/>
    <w:lvl w:ilvl="0" w:tplc="140A000F">
      <w:start w:val="1"/>
      <w:numFmt w:val="decimal"/>
      <w:lvlText w:val="%1."/>
      <w:lvlJc w:val="left"/>
      <w:pPr>
        <w:ind w:left="1800" w:hanging="360"/>
      </w:pPr>
    </w:lvl>
    <w:lvl w:ilvl="1" w:tplc="140A0019" w:tentative="1">
      <w:start w:val="1"/>
      <w:numFmt w:val="lowerLetter"/>
      <w:lvlText w:val="%2."/>
      <w:lvlJc w:val="left"/>
      <w:pPr>
        <w:ind w:left="2520" w:hanging="360"/>
      </w:pPr>
    </w:lvl>
    <w:lvl w:ilvl="2" w:tplc="140A001B" w:tentative="1">
      <w:start w:val="1"/>
      <w:numFmt w:val="lowerRoman"/>
      <w:lvlText w:val="%3."/>
      <w:lvlJc w:val="right"/>
      <w:pPr>
        <w:ind w:left="3240" w:hanging="180"/>
      </w:pPr>
    </w:lvl>
    <w:lvl w:ilvl="3" w:tplc="140A000F" w:tentative="1">
      <w:start w:val="1"/>
      <w:numFmt w:val="decimal"/>
      <w:lvlText w:val="%4."/>
      <w:lvlJc w:val="left"/>
      <w:pPr>
        <w:ind w:left="3960" w:hanging="360"/>
      </w:pPr>
    </w:lvl>
    <w:lvl w:ilvl="4" w:tplc="140A0019" w:tentative="1">
      <w:start w:val="1"/>
      <w:numFmt w:val="lowerLetter"/>
      <w:lvlText w:val="%5."/>
      <w:lvlJc w:val="left"/>
      <w:pPr>
        <w:ind w:left="4680" w:hanging="360"/>
      </w:pPr>
    </w:lvl>
    <w:lvl w:ilvl="5" w:tplc="140A001B" w:tentative="1">
      <w:start w:val="1"/>
      <w:numFmt w:val="lowerRoman"/>
      <w:lvlText w:val="%6."/>
      <w:lvlJc w:val="right"/>
      <w:pPr>
        <w:ind w:left="5400" w:hanging="180"/>
      </w:pPr>
    </w:lvl>
    <w:lvl w:ilvl="6" w:tplc="140A000F" w:tentative="1">
      <w:start w:val="1"/>
      <w:numFmt w:val="decimal"/>
      <w:lvlText w:val="%7."/>
      <w:lvlJc w:val="left"/>
      <w:pPr>
        <w:ind w:left="6120" w:hanging="360"/>
      </w:pPr>
    </w:lvl>
    <w:lvl w:ilvl="7" w:tplc="140A0019" w:tentative="1">
      <w:start w:val="1"/>
      <w:numFmt w:val="lowerLetter"/>
      <w:lvlText w:val="%8."/>
      <w:lvlJc w:val="left"/>
      <w:pPr>
        <w:ind w:left="6840" w:hanging="360"/>
      </w:pPr>
    </w:lvl>
    <w:lvl w:ilvl="8" w:tplc="1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BE7FFD"/>
    <w:multiLevelType w:val="hybridMultilevel"/>
    <w:tmpl w:val="E4264C0C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42DAB"/>
    <w:multiLevelType w:val="hybridMultilevel"/>
    <w:tmpl w:val="7B18BC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D059EC"/>
    <w:multiLevelType w:val="hybridMultilevel"/>
    <w:tmpl w:val="DD32627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A7CCE"/>
    <w:multiLevelType w:val="hybridMultilevel"/>
    <w:tmpl w:val="7CCC30F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CC5433"/>
    <w:multiLevelType w:val="hybridMultilevel"/>
    <w:tmpl w:val="3FB4507E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E6505A"/>
    <w:multiLevelType w:val="hybridMultilevel"/>
    <w:tmpl w:val="B3101FD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21F64"/>
    <w:multiLevelType w:val="hybridMultilevel"/>
    <w:tmpl w:val="3A729A2C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A02F5"/>
    <w:multiLevelType w:val="hybridMultilevel"/>
    <w:tmpl w:val="E6F6004C"/>
    <w:lvl w:ilvl="0" w:tplc="6632ED6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0148D2"/>
    <w:multiLevelType w:val="hybridMultilevel"/>
    <w:tmpl w:val="BB4E4044"/>
    <w:lvl w:ilvl="0" w:tplc="001C80D4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D4A7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2F540F1"/>
    <w:multiLevelType w:val="hybridMultilevel"/>
    <w:tmpl w:val="4F20F62A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BB587A"/>
    <w:multiLevelType w:val="hybridMultilevel"/>
    <w:tmpl w:val="28D84D0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634CE9"/>
    <w:multiLevelType w:val="hybridMultilevel"/>
    <w:tmpl w:val="A4ACD83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A724CF"/>
    <w:multiLevelType w:val="hybridMultilevel"/>
    <w:tmpl w:val="BE4E559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14684"/>
    <w:multiLevelType w:val="hybridMultilevel"/>
    <w:tmpl w:val="F6FCCD04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0B2972"/>
    <w:multiLevelType w:val="hybridMultilevel"/>
    <w:tmpl w:val="53DA4F8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D4821"/>
    <w:multiLevelType w:val="hybridMultilevel"/>
    <w:tmpl w:val="D8502C6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CC09A3"/>
    <w:multiLevelType w:val="hybridMultilevel"/>
    <w:tmpl w:val="E65E263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44161"/>
    <w:multiLevelType w:val="hybridMultilevel"/>
    <w:tmpl w:val="EAF202B8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88597A"/>
    <w:multiLevelType w:val="hybridMultilevel"/>
    <w:tmpl w:val="F1C6D0E6"/>
    <w:lvl w:ilvl="0" w:tplc="8A30B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1EAE6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586D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7E2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0ED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9A03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486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582B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222A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AD47BC9"/>
    <w:multiLevelType w:val="hybridMultilevel"/>
    <w:tmpl w:val="4C8047D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95521"/>
    <w:multiLevelType w:val="hybridMultilevel"/>
    <w:tmpl w:val="2AEAD7C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E116D5B"/>
    <w:multiLevelType w:val="hybridMultilevel"/>
    <w:tmpl w:val="1A58E13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736911"/>
    <w:multiLevelType w:val="hybridMultilevel"/>
    <w:tmpl w:val="C802AB18"/>
    <w:lvl w:ilvl="0" w:tplc="D8D02E04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337F3"/>
    <w:multiLevelType w:val="hybridMultilevel"/>
    <w:tmpl w:val="3A0C34E6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380939462">
    <w:abstractNumId w:val="0"/>
  </w:num>
  <w:num w:numId="2" w16cid:durableId="77213995">
    <w:abstractNumId w:val="11"/>
  </w:num>
  <w:num w:numId="3" w16cid:durableId="1832524224">
    <w:abstractNumId w:val="0"/>
  </w:num>
  <w:num w:numId="4" w16cid:durableId="1664814079">
    <w:abstractNumId w:val="17"/>
  </w:num>
  <w:num w:numId="5" w16cid:durableId="1586184397">
    <w:abstractNumId w:val="4"/>
  </w:num>
  <w:num w:numId="6" w16cid:durableId="521170899">
    <w:abstractNumId w:val="22"/>
  </w:num>
  <w:num w:numId="7" w16cid:durableId="1072239126">
    <w:abstractNumId w:val="19"/>
  </w:num>
  <w:num w:numId="8" w16cid:durableId="2075809437">
    <w:abstractNumId w:val="14"/>
  </w:num>
  <w:num w:numId="9" w16cid:durableId="1938057210">
    <w:abstractNumId w:val="5"/>
  </w:num>
  <w:num w:numId="10" w16cid:durableId="254637862">
    <w:abstractNumId w:val="3"/>
  </w:num>
  <w:num w:numId="11" w16cid:durableId="179510096">
    <w:abstractNumId w:val="12"/>
  </w:num>
  <w:num w:numId="12" w16cid:durableId="1774550605">
    <w:abstractNumId w:val="26"/>
  </w:num>
  <w:num w:numId="13" w16cid:durableId="1682120264">
    <w:abstractNumId w:val="10"/>
  </w:num>
  <w:num w:numId="14" w16cid:durableId="1196192205">
    <w:abstractNumId w:val="16"/>
  </w:num>
  <w:num w:numId="15" w16cid:durableId="746614877">
    <w:abstractNumId w:val="21"/>
  </w:num>
  <w:num w:numId="16" w16cid:durableId="545528867">
    <w:abstractNumId w:val="20"/>
  </w:num>
  <w:num w:numId="17" w16cid:durableId="323557646">
    <w:abstractNumId w:val="6"/>
  </w:num>
  <w:num w:numId="18" w16cid:durableId="763456919">
    <w:abstractNumId w:val="0"/>
  </w:num>
  <w:num w:numId="19" w16cid:durableId="1218662556">
    <w:abstractNumId w:val="1"/>
  </w:num>
  <w:num w:numId="20" w16cid:durableId="1734431871">
    <w:abstractNumId w:val="9"/>
  </w:num>
  <w:num w:numId="21" w16cid:durableId="1207639321">
    <w:abstractNumId w:val="24"/>
  </w:num>
  <w:num w:numId="22" w16cid:durableId="1460220699">
    <w:abstractNumId w:val="25"/>
  </w:num>
  <w:num w:numId="23" w16cid:durableId="699161057">
    <w:abstractNumId w:val="0"/>
  </w:num>
  <w:num w:numId="24" w16cid:durableId="2143962002">
    <w:abstractNumId w:val="0"/>
  </w:num>
  <w:num w:numId="25" w16cid:durableId="1184057447">
    <w:abstractNumId w:val="23"/>
  </w:num>
  <w:num w:numId="26" w16cid:durableId="834685679">
    <w:abstractNumId w:val="0"/>
  </w:num>
  <w:num w:numId="27" w16cid:durableId="1104766144">
    <w:abstractNumId w:val="15"/>
  </w:num>
  <w:num w:numId="28" w16cid:durableId="1010988137">
    <w:abstractNumId w:val="8"/>
  </w:num>
  <w:num w:numId="29" w16cid:durableId="1652783618">
    <w:abstractNumId w:val="13"/>
  </w:num>
  <w:num w:numId="30" w16cid:durableId="746462153">
    <w:abstractNumId w:val="2"/>
  </w:num>
  <w:num w:numId="31" w16cid:durableId="189219158">
    <w:abstractNumId w:val="7"/>
  </w:num>
  <w:num w:numId="32" w16cid:durableId="20102825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activeWritingStyle w:appName="MSWord" w:lang="en-US" w:vendorID="8" w:dllVersion="513" w:checkStyle="1"/>
  <w:activeWritingStyle w:appName="MSWord" w:lang="es-ES_tradnl" w:vendorID="9" w:dllVersion="512" w:checkStyle="1"/>
  <w:activeWritingStyle w:appName="MSWord" w:lang="es-PE" w:vendorID="9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73"/>
    <w:rsid w:val="0000408F"/>
    <w:rsid w:val="000067A8"/>
    <w:rsid w:val="000218BE"/>
    <w:rsid w:val="0002444B"/>
    <w:rsid w:val="000251B6"/>
    <w:rsid w:val="00034FFF"/>
    <w:rsid w:val="000404DF"/>
    <w:rsid w:val="00043D03"/>
    <w:rsid w:val="00046E48"/>
    <w:rsid w:val="000533D7"/>
    <w:rsid w:val="000569B6"/>
    <w:rsid w:val="00095C5C"/>
    <w:rsid w:val="000A109F"/>
    <w:rsid w:val="000A26E2"/>
    <w:rsid w:val="000A5B8B"/>
    <w:rsid w:val="000A6E14"/>
    <w:rsid w:val="000A7B71"/>
    <w:rsid w:val="000B12D0"/>
    <w:rsid w:val="000B30D6"/>
    <w:rsid w:val="000D48A3"/>
    <w:rsid w:val="001101E9"/>
    <w:rsid w:val="00112D50"/>
    <w:rsid w:val="00114C93"/>
    <w:rsid w:val="00116497"/>
    <w:rsid w:val="00123ADA"/>
    <w:rsid w:val="00124834"/>
    <w:rsid w:val="00135674"/>
    <w:rsid w:val="00171AD7"/>
    <w:rsid w:val="0018231F"/>
    <w:rsid w:val="001916CC"/>
    <w:rsid w:val="001A1C41"/>
    <w:rsid w:val="001A79AD"/>
    <w:rsid w:val="001B4884"/>
    <w:rsid w:val="001B6256"/>
    <w:rsid w:val="001C0A4A"/>
    <w:rsid w:val="001C3091"/>
    <w:rsid w:val="001D3B68"/>
    <w:rsid w:val="001F449A"/>
    <w:rsid w:val="00200DAB"/>
    <w:rsid w:val="00216192"/>
    <w:rsid w:val="00221B53"/>
    <w:rsid w:val="002306FA"/>
    <w:rsid w:val="002358DF"/>
    <w:rsid w:val="00252A19"/>
    <w:rsid w:val="00256079"/>
    <w:rsid w:val="00282A1E"/>
    <w:rsid w:val="00282F69"/>
    <w:rsid w:val="00285E70"/>
    <w:rsid w:val="002A4F91"/>
    <w:rsid w:val="002C0081"/>
    <w:rsid w:val="002C3EB0"/>
    <w:rsid w:val="002E4B6B"/>
    <w:rsid w:val="00303D53"/>
    <w:rsid w:val="00303DCD"/>
    <w:rsid w:val="00306A03"/>
    <w:rsid w:val="003235BB"/>
    <w:rsid w:val="00326E7A"/>
    <w:rsid w:val="00353D7E"/>
    <w:rsid w:val="00360D5D"/>
    <w:rsid w:val="00362DB2"/>
    <w:rsid w:val="00362E8D"/>
    <w:rsid w:val="003665E3"/>
    <w:rsid w:val="00384BBA"/>
    <w:rsid w:val="003929CC"/>
    <w:rsid w:val="003A55EE"/>
    <w:rsid w:val="003C11B7"/>
    <w:rsid w:val="003D6614"/>
    <w:rsid w:val="003E0704"/>
    <w:rsid w:val="003E1431"/>
    <w:rsid w:val="003E215C"/>
    <w:rsid w:val="003E3C4E"/>
    <w:rsid w:val="003E590C"/>
    <w:rsid w:val="003F4B1E"/>
    <w:rsid w:val="0041510D"/>
    <w:rsid w:val="004248ED"/>
    <w:rsid w:val="00433D8B"/>
    <w:rsid w:val="00463A14"/>
    <w:rsid w:val="00464BBD"/>
    <w:rsid w:val="00472768"/>
    <w:rsid w:val="00480746"/>
    <w:rsid w:val="004852E3"/>
    <w:rsid w:val="00487988"/>
    <w:rsid w:val="004D7466"/>
    <w:rsid w:val="004E091C"/>
    <w:rsid w:val="004F0569"/>
    <w:rsid w:val="004F4D56"/>
    <w:rsid w:val="00502C98"/>
    <w:rsid w:val="00511ABF"/>
    <w:rsid w:val="00520408"/>
    <w:rsid w:val="00527160"/>
    <w:rsid w:val="00531F71"/>
    <w:rsid w:val="00566A48"/>
    <w:rsid w:val="00571287"/>
    <w:rsid w:val="00582313"/>
    <w:rsid w:val="00587ABC"/>
    <w:rsid w:val="0059011E"/>
    <w:rsid w:val="005A19ED"/>
    <w:rsid w:val="005A5E1C"/>
    <w:rsid w:val="005C0553"/>
    <w:rsid w:val="005C535F"/>
    <w:rsid w:val="005E239F"/>
    <w:rsid w:val="005E3F07"/>
    <w:rsid w:val="005F1A66"/>
    <w:rsid w:val="005F3394"/>
    <w:rsid w:val="00603EE2"/>
    <w:rsid w:val="0060603B"/>
    <w:rsid w:val="00614F43"/>
    <w:rsid w:val="006307C1"/>
    <w:rsid w:val="00665258"/>
    <w:rsid w:val="00675C72"/>
    <w:rsid w:val="00680E43"/>
    <w:rsid w:val="006833F1"/>
    <w:rsid w:val="00687BDB"/>
    <w:rsid w:val="006D115F"/>
    <w:rsid w:val="006D3933"/>
    <w:rsid w:val="006E6D98"/>
    <w:rsid w:val="007242EF"/>
    <w:rsid w:val="00724C4E"/>
    <w:rsid w:val="00726A0B"/>
    <w:rsid w:val="00735F2B"/>
    <w:rsid w:val="00751BDC"/>
    <w:rsid w:val="00764C0A"/>
    <w:rsid w:val="007727E4"/>
    <w:rsid w:val="00780FA3"/>
    <w:rsid w:val="007B1B03"/>
    <w:rsid w:val="007E0155"/>
    <w:rsid w:val="007E3BE4"/>
    <w:rsid w:val="007F7BE0"/>
    <w:rsid w:val="00803A87"/>
    <w:rsid w:val="008140C5"/>
    <w:rsid w:val="00823016"/>
    <w:rsid w:val="0083545E"/>
    <w:rsid w:val="008367F0"/>
    <w:rsid w:val="00854B38"/>
    <w:rsid w:val="00865CE5"/>
    <w:rsid w:val="00865FD3"/>
    <w:rsid w:val="00876848"/>
    <w:rsid w:val="008779EA"/>
    <w:rsid w:val="0089557C"/>
    <w:rsid w:val="008C046C"/>
    <w:rsid w:val="008C122D"/>
    <w:rsid w:val="008C48DA"/>
    <w:rsid w:val="008C4CBB"/>
    <w:rsid w:val="008D5800"/>
    <w:rsid w:val="008E2542"/>
    <w:rsid w:val="008F7F08"/>
    <w:rsid w:val="00901D94"/>
    <w:rsid w:val="00915746"/>
    <w:rsid w:val="0095090E"/>
    <w:rsid w:val="009568E6"/>
    <w:rsid w:val="00960BD7"/>
    <w:rsid w:val="009761DB"/>
    <w:rsid w:val="00983C6D"/>
    <w:rsid w:val="009949BE"/>
    <w:rsid w:val="009B0F6B"/>
    <w:rsid w:val="009D087F"/>
    <w:rsid w:val="009D2985"/>
    <w:rsid w:val="009D41EE"/>
    <w:rsid w:val="009D7A9B"/>
    <w:rsid w:val="009F1E02"/>
    <w:rsid w:val="00A0253B"/>
    <w:rsid w:val="00A035FD"/>
    <w:rsid w:val="00A04B65"/>
    <w:rsid w:val="00A058F3"/>
    <w:rsid w:val="00A07962"/>
    <w:rsid w:val="00A154AB"/>
    <w:rsid w:val="00A157BD"/>
    <w:rsid w:val="00A209B6"/>
    <w:rsid w:val="00A3511D"/>
    <w:rsid w:val="00A54CF1"/>
    <w:rsid w:val="00A56A8C"/>
    <w:rsid w:val="00A9649E"/>
    <w:rsid w:val="00A966BD"/>
    <w:rsid w:val="00AA1D9A"/>
    <w:rsid w:val="00AA37F3"/>
    <w:rsid w:val="00AA5925"/>
    <w:rsid w:val="00AC4A65"/>
    <w:rsid w:val="00AD1553"/>
    <w:rsid w:val="00AD22A3"/>
    <w:rsid w:val="00AF688D"/>
    <w:rsid w:val="00B14222"/>
    <w:rsid w:val="00B20D4F"/>
    <w:rsid w:val="00B472A9"/>
    <w:rsid w:val="00B47973"/>
    <w:rsid w:val="00B60B91"/>
    <w:rsid w:val="00B65242"/>
    <w:rsid w:val="00B66066"/>
    <w:rsid w:val="00B767D7"/>
    <w:rsid w:val="00BA091F"/>
    <w:rsid w:val="00BB6634"/>
    <w:rsid w:val="00BB6D9E"/>
    <w:rsid w:val="00BC7FA1"/>
    <w:rsid w:val="00C0061C"/>
    <w:rsid w:val="00C00706"/>
    <w:rsid w:val="00C21342"/>
    <w:rsid w:val="00C24610"/>
    <w:rsid w:val="00C31075"/>
    <w:rsid w:val="00C31B9A"/>
    <w:rsid w:val="00C337CA"/>
    <w:rsid w:val="00C33C0D"/>
    <w:rsid w:val="00C37B01"/>
    <w:rsid w:val="00C4049C"/>
    <w:rsid w:val="00C46DF3"/>
    <w:rsid w:val="00C56260"/>
    <w:rsid w:val="00C80BA6"/>
    <w:rsid w:val="00C96125"/>
    <w:rsid w:val="00CA5721"/>
    <w:rsid w:val="00CB3842"/>
    <w:rsid w:val="00CB4FC3"/>
    <w:rsid w:val="00CB7A71"/>
    <w:rsid w:val="00CC466F"/>
    <w:rsid w:val="00CD1528"/>
    <w:rsid w:val="00CD68BB"/>
    <w:rsid w:val="00D22213"/>
    <w:rsid w:val="00D33CE9"/>
    <w:rsid w:val="00D371F8"/>
    <w:rsid w:val="00D4280C"/>
    <w:rsid w:val="00D45C9F"/>
    <w:rsid w:val="00D474C5"/>
    <w:rsid w:val="00D56D54"/>
    <w:rsid w:val="00D94E23"/>
    <w:rsid w:val="00DA660F"/>
    <w:rsid w:val="00DC439E"/>
    <w:rsid w:val="00DD1804"/>
    <w:rsid w:val="00DF14AE"/>
    <w:rsid w:val="00E058C9"/>
    <w:rsid w:val="00E05F40"/>
    <w:rsid w:val="00E06D10"/>
    <w:rsid w:val="00E14C7A"/>
    <w:rsid w:val="00E15D24"/>
    <w:rsid w:val="00E17A02"/>
    <w:rsid w:val="00E2130E"/>
    <w:rsid w:val="00E50B5B"/>
    <w:rsid w:val="00E61C9B"/>
    <w:rsid w:val="00E63B44"/>
    <w:rsid w:val="00E7655E"/>
    <w:rsid w:val="00E83E34"/>
    <w:rsid w:val="00E906EB"/>
    <w:rsid w:val="00EA23DA"/>
    <w:rsid w:val="00EB58E1"/>
    <w:rsid w:val="00EB60FD"/>
    <w:rsid w:val="00EB7996"/>
    <w:rsid w:val="00EC2996"/>
    <w:rsid w:val="00EC3840"/>
    <w:rsid w:val="00EC75C3"/>
    <w:rsid w:val="00ED2580"/>
    <w:rsid w:val="00F105B8"/>
    <w:rsid w:val="00F155E1"/>
    <w:rsid w:val="00F204F9"/>
    <w:rsid w:val="00F342D0"/>
    <w:rsid w:val="00F61483"/>
    <w:rsid w:val="00F70BE4"/>
    <w:rsid w:val="00F752FA"/>
    <w:rsid w:val="00F7708F"/>
    <w:rsid w:val="00F85299"/>
    <w:rsid w:val="00FB6C03"/>
    <w:rsid w:val="00FC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0D52B79B"/>
  <w15:docId w15:val="{780F95DE-FC7C-454F-A283-E430D891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87F"/>
    <w:pPr>
      <w:widowControl w:val="0"/>
      <w:spacing w:line="240" w:lineRule="atLeast"/>
    </w:pPr>
    <w:rPr>
      <w:lang w:val="es-PE" w:eastAsia="es-ES"/>
    </w:rPr>
  </w:style>
  <w:style w:type="paragraph" w:styleId="Ttulo1">
    <w:name w:val="heading 1"/>
    <w:basedOn w:val="Normal"/>
    <w:next w:val="Normal"/>
    <w:qFormat/>
    <w:rsid w:val="00353D7E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9D087F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9D087F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D087F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9D087F"/>
    <w:pPr>
      <w:numPr>
        <w:ilvl w:val="4"/>
        <w:numId w:val="3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9D087F"/>
    <w:pPr>
      <w:numPr>
        <w:ilvl w:val="5"/>
        <w:numId w:val="3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9D087F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D087F"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9D087F"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D087F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D087F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D087F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D087F"/>
    <w:pPr>
      <w:ind w:left="900" w:hanging="900"/>
    </w:pPr>
  </w:style>
  <w:style w:type="paragraph" w:styleId="TDC1">
    <w:name w:val="toc 1"/>
    <w:basedOn w:val="Normal"/>
    <w:next w:val="Normal"/>
    <w:uiPriority w:val="39"/>
    <w:rsid w:val="009D087F"/>
    <w:pPr>
      <w:spacing w:before="120" w:after="120"/>
    </w:pPr>
    <w:rPr>
      <w:b/>
      <w:caps/>
    </w:rPr>
  </w:style>
  <w:style w:type="paragraph" w:styleId="TDC2">
    <w:name w:val="toc 2"/>
    <w:basedOn w:val="Normal"/>
    <w:next w:val="Normal"/>
    <w:uiPriority w:val="39"/>
    <w:rsid w:val="009D087F"/>
    <w:pPr>
      <w:ind w:left="200"/>
    </w:pPr>
    <w:rPr>
      <w:smallCaps/>
    </w:rPr>
  </w:style>
  <w:style w:type="paragraph" w:styleId="TDC3">
    <w:name w:val="toc 3"/>
    <w:basedOn w:val="Normal"/>
    <w:next w:val="Normal"/>
    <w:uiPriority w:val="39"/>
    <w:rsid w:val="009D087F"/>
    <w:pPr>
      <w:ind w:left="400"/>
    </w:pPr>
    <w:rPr>
      <w:i/>
    </w:rPr>
  </w:style>
  <w:style w:type="paragraph" w:styleId="Encabezado">
    <w:name w:val="header"/>
    <w:basedOn w:val="Normal"/>
    <w:rsid w:val="009D087F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rsid w:val="009D087F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D087F"/>
  </w:style>
  <w:style w:type="paragraph" w:styleId="TDC4">
    <w:name w:val="toc 4"/>
    <w:basedOn w:val="Normal"/>
    <w:next w:val="Normal"/>
    <w:autoRedefine/>
    <w:semiHidden/>
    <w:rsid w:val="009D087F"/>
    <w:pPr>
      <w:ind w:left="600"/>
    </w:pPr>
    <w:rPr>
      <w:sz w:val="18"/>
    </w:rPr>
  </w:style>
  <w:style w:type="paragraph" w:styleId="TDC5">
    <w:name w:val="toc 5"/>
    <w:basedOn w:val="Normal"/>
    <w:next w:val="Normal"/>
    <w:autoRedefine/>
    <w:semiHidden/>
    <w:rsid w:val="009D087F"/>
    <w:pPr>
      <w:ind w:left="800"/>
    </w:pPr>
    <w:rPr>
      <w:sz w:val="18"/>
    </w:rPr>
  </w:style>
  <w:style w:type="paragraph" w:customStyle="1" w:styleId="Tabletext">
    <w:name w:val="Tabletext"/>
    <w:basedOn w:val="Normal"/>
    <w:rsid w:val="009D087F"/>
    <w:pPr>
      <w:keepLines/>
      <w:spacing w:after="120"/>
    </w:pPr>
  </w:style>
  <w:style w:type="paragraph" w:styleId="Textoindependiente">
    <w:name w:val="Body Text"/>
    <w:basedOn w:val="Normal"/>
    <w:rsid w:val="009D087F"/>
    <w:pPr>
      <w:keepLines/>
      <w:spacing w:after="120"/>
      <w:ind w:left="720"/>
    </w:pPr>
  </w:style>
  <w:style w:type="paragraph" w:styleId="TDC6">
    <w:name w:val="toc 6"/>
    <w:basedOn w:val="Normal"/>
    <w:next w:val="Normal"/>
    <w:autoRedefine/>
    <w:semiHidden/>
    <w:rsid w:val="009D087F"/>
    <w:pPr>
      <w:ind w:left="1000"/>
    </w:pPr>
    <w:rPr>
      <w:sz w:val="18"/>
    </w:rPr>
  </w:style>
  <w:style w:type="paragraph" w:styleId="TDC7">
    <w:name w:val="toc 7"/>
    <w:basedOn w:val="Normal"/>
    <w:next w:val="Normal"/>
    <w:autoRedefine/>
    <w:semiHidden/>
    <w:rsid w:val="009D087F"/>
    <w:pPr>
      <w:ind w:left="1200"/>
    </w:pPr>
    <w:rPr>
      <w:sz w:val="18"/>
    </w:rPr>
  </w:style>
  <w:style w:type="paragraph" w:styleId="TDC8">
    <w:name w:val="toc 8"/>
    <w:basedOn w:val="Normal"/>
    <w:next w:val="Normal"/>
    <w:autoRedefine/>
    <w:semiHidden/>
    <w:rsid w:val="009D087F"/>
    <w:pPr>
      <w:ind w:left="1400"/>
    </w:pPr>
    <w:rPr>
      <w:sz w:val="18"/>
    </w:rPr>
  </w:style>
  <w:style w:type="paragraph" w:styleId="TDC9">
    <w:name w:val="toc 9"/>
    <w:basedOn w:val="Normal"/>
    <w:next w:val="Normal"/>
    <w:autoRedefine/>
    <w:semiHidden/>
    <w:rsid w:val="009D087F"/>
    <w:pPr>
      <w:ind w:left="1600"/>
    </w:pPr>
    <w:rPr>
      <w:sz w:val="18"/>
    </w:rPr>
  </w:style>
  <w:style w:type="paragraph" w:styleId="Descripcin">
    <w:name w:val="caption"/>
    <w:basedOn w:val="Normal"/>
    <w:next w:val="Normal"/>
    <w:qFormat/>
    <w:rsid w:val="009D087F"/>
    <w:pPr>
      <w:spacing w:before="120" w:after="120"/>
    </w:pPr>
    <w:rPr>
      <w:b/>
    </w:rPr>
  </w:style>
  <w:style w:type="paragraph" w:styleId="Sangradetextonormal">
    <w:name w:val="Body Text Indent"/>
    <w:basedOn w:val="Normal"/>
    <w:rsid w:val="009D087F"/>
    <w:pPr>
      <w:ind w:left="720"/>
      <w:jc w:val="both"/>
    </w:pPr>
  </w:style>
  <w:style w:type="paragraph" w:styleId="Sangra2detindependiente">
    <w:name w:val="Body Text Indent 2"/>
    <w:basedOn w:val="Normal"/>
    <w:rsid w:val="009D087F"/>
    <w:pPr>
      <w:ind w:left="720"/>
    </w:pPr>
  </w:style>
  <w:style w:type="table" w:styleId="Tablaconcuadrcula">
    <w:name w:val="Table Grid"/>
    <w:basedOn w:val="Tablanormal"/>
    <w:uiPriority w:val="59"/>
    <w:rsid w:val="00CD68BB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rsid w:val="00AF688D"/>
    <w:rPr>
      <w:color w:val="0000FF"/>
      <w:u w:val="single"/>
    </w:rPr>
  </w:style>
  <w:style w:type="paragraph" w:styleId="Textodeglobo">
    <w:name w:val="Balloon Text"/>
    <w:basedOn w:val="Normal"/>
    <w:semiHidden/>
    <w:rsid w:val="005C05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14AE"/>
    <w:pPr>
      <w:ind w:left="720"/>
      <w:contextualSpacing/>
    </w:pPr>
  </w:style>
  <w:style w:type="table" w:customStyle="1" w:styleId="Calendar2">
    <w:name w:val="Calendar 2"/>
    <w:basedOn w:val="Tablanormal"/>
    <w:uiPriority w:val="99"/>
    <w:qFormat/>
    <w:rsid w:val="004F0569"/>
    <w:pPr>
      <w:jc w:val="center"/>
    </w:pPr>
    <w:rPr>
      <w:rFonts w:asciiTheme="minorHAnsi" w:eastAsiaTheme="minorEastAsia" w:hAnsiTheme="minorHAnsi" w:cstheme="minorBidi"/>
      <w:sz w:val="28"/>
      <w:szCs w:val="28"/>
      <w:lang w:val="es-E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aclara-nfasis3">
    <w:name w:val="Light List Accent 3"/>
    <w:basedOn w:val="Tablanormal"/>
    <w:uiPriority w:val="61"/>
    <w:rsid w:val="004F0569"/>
    <w:rPr>
      <w:rFonts w:asciiTheme="minorHAnsi" w:eastAsiaTheme="minorEastAsia" w:hAnsiTheme="minorHAnsi" w:cstheme="minorBidi"/>
      <w:sz w:val="22"/>
      <w:szCs w:val="22"/>
      <w:lang w:val="es-E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fault">
    <w:name w:val="Default"/>
    <w:rsid w:val="002C3EB0"/>
    <w:pPr>
      <w:autoSpaceDE w:val="0"/>
      <w:autoSpaceDN w:val="0"/>
      <w:adjustRightInd w:val="0"/>
    </w:pPr>
    <w:rPr>
      <w:rFonts w:ascii="Liberation Sans" w:hAnsi="Liberation Sans" w:cs="Liberation Sans"/>
      <w:color w:val="000000"/>
      <w:sz w:val="24"/>
      <w:szCs w:val="24"/>
    </w:rPr>
  </w:style>
  <w:style w:type="paragraph" w:customStyle="1" w:styleId="Normal3">
    <w:name w:val="Normal3"/>
    <w:qFormat/>
    <w:rsid w:val="008C4CBB"/>
    <w:pPr>
      <w:spacing w:after="200" w:line="276" w:lineRule="auto"/>
    </w:pPr>
    <w:rPr>
      <w:rFonts w:ascii="Calibri" w:eastAsia="Calibri" w:hAnsi="Calibri" w:cs="Calibri"/>
      <w:sz w:val="22"/>
      <w:szCs w:val="22"/>
      <w:lang w:val="es-EC" w:eastAsia="ja-JP"/>
    </w:rPr>
  </w:style>
  <w:style w:type="paragraph" w:styleId="TtuloTDC">
    <w:name w:val="TOC Heading"/>
    <w:basedOn w:val="Ttulo1"/>
    <w:next w:val="Normal"/>
    <w:uiPriority w:val="39"/>
    <w:unhideWhenUsed/>
    <w:qFormat/>
    <w:rsid w:val="008C4CBB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890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88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75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81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9174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211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23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jpeg"/><Relationship Id="rId61" Type="http://schemas.openxmlformats.org/officeDocument/2006/relationships/image" Target="media/image48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64" Type="http://schemas.openxmlformats.org/officeDocument/2006/relationships/image" Target="media/image51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up\wordtmpl\templates\bm\casousonegoci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B3F08-5485-4DBF-8ED9-193421128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casousonegocio.dot</Template>
  <TotalTime>8</TotalTime>
  <Pages>40</Pages>
  <Words>524</Words>
  <Characters>6442</Characters>
  <Application>Microsoft Office Word</Application>
  <DocSecurity>0</DocSecurity>
  <Lines>53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Aprobar productos generados</vt:lpstr>
    </vt:vector>
  </TitlesOfParts>
  <Company>Pontificia Universidad Católica del Perú</Company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Aprobar productos generados</dc:title>
  <dc:subject>Sistema GesProMet</dc:subject>
  <dc:creator>Jose Antonio Pow Sang Portillo</dc:creator>
  <cp:keywords/>
  <dc:description/>
  <cp:lastModifiedBy>Anthony Damian Caisaguano Unapucha</cp:lastModifiedBy>
  <cp:revision>4</cp:revision>
  <cp:lastPrinted>2009-08-05T22:55:00Z</cp:lastPrinted>
  <dcterms:created xsi:type="dcterms:W3CDTF">2025-02-20T11:24:00Z</dcterms:created>
  <dcterms:modified xsi:type="dcterms:W3CDTF">2025-02-20T12:08:00Z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ietario">
    <vt:lpwstr>PUCP/UPM</vt:lpwstr>
  </property>
  <property fmtid="{D5CDD505-2E9C-101B-9397-08002B2CF9AE}" pid="3" name="Fecha de finalización">
    <vt:filetime>2001-11-08T23:00:00Z</vt:filetime>
  </property>
  <property fmtid="{D5CDD505-2E9C-101B-9397-08002B2CF9AE}" pid="4" name="Propiedaddoc">
    <vt:lpwstr>UPM/PUCP</vt:lpwstr>
  </property>
  <property fmtid="{D5CDD505-2E9C-101B-9397-08002B2CF9AE}" pid="5" name="Asunto">
    <vt:lpwstr>KKKKKKKKKKK</vt:lpwstr>
  </property>
</Properties>
</file>