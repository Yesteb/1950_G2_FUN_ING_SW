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8714" w:type="dxa"/>
        <w:jc w:val="center"/>
        <w:tblLayout w:type="fixed"/>
        <w:tblLook w:val="0400" w:firstRow="0" w:lastRow="0" w:firstColumn="0" w:lastColumn="0" w:noHBand="0" w:noVBand="1"/>
      </w:tblPr>
      <w:tblGrid>
        <w:gridCol w:w="8714"/>
      </w:tblGrid>
      <w:tr w:rsidR="008C4CBB" w14:paraId="67800580" w14:textId="77777777" w:rsidTr="00455163">
        <w:trPr>
          <w:trHeight w:val="1440"/>
          <w:jc w:val="center"/>
        </w:trPr>
        <w:tc>
          <w:tcPr>
            <w:tcW w:w="8714" w:type="dxa"/>
            <w:tcBorders>
              <w:bottom w:val="single" w:sz="4" w:space="0" w:color="4F81BD"/>
            </w:tcBorders>
            <w:vAlign w:val="center"/>
          </w:tcPr>
          <w:p w14:paraId="592AC3E1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bookmarkStart w:id="0" w:name="_Hlk190924694"/>
            <w:bookmarkEnd w:id="0"/>
          </w:p>
          <w:p w14:paraId="58A96C66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76B060D7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Blanca</w:t>
            </w:r>
          </w:p>
        </w:tc>
      </w:tr>
      <w:tr w:rsidR="008C4CBB" w14:paraId="435CC693" w14:textId="77777777" w:rsidTr="00455163">
        <w:trPr>
          <w:trHeight w:val="720"/>
          <w:jc w:val="center"/>
        </w:trPr>
        <w:tc>
          <w:tcPr>
            <w:tcW w:w="8714" w:type="dxa"/>
            <w:tcBorders>
              <w:top w:val="single" w:sz="4" w:space="0" w:color="4F81BD"/>
            </w:tcBorders>
          </w:tcPr>
          <w:p w14:paraId="355FE0D5" w14:textId="77777777" w:rsidR="008C4CBB" w:rsidRDefault="008C4CBB" w:rsidP="00455163">
            <w:pPr>
              <w:jc w:val="center"/>
              <w:rPr>
                <w:b/>
                <w:i/>
                <w:sz w:val="36"/>
                <w:szCs w:val="36"/>
              </w:rPr>
            </w:pPr>
          </w:p>
          <w:p w14:paraId="3A412358" w14:textId="77777777" w:rsidR="008C4CBB" w:rsidRDefault="008C4CBB" w:rsidP="00455163">
            <w:pPr>
              <w:pStyle w:val="Normal3"/>
              <w:jc w:val="center"/>
            </w:pPr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“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Optimización de gestión de pagos de una institución privada</w:t>
            </w:r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”</w:t>
            </w:r>
          </w:p>
          <w:p w14:paraId="6FF5CA3F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</w:pPr>
          </w:p>
        </w:tc>
      </w:tr>
      <w:tr w:rsidR="008C4CBB" w14:paraId="48F7C949" w14:textId="77777777" w:rsidTr="00455163">
        <w:trPr>
          <w:trHeight w:val="1414"/>
          <w:jc w:val="center"/>
        </w:trPr>
        <w:tc>
          <w:tcPr>
            <w:tcW w:w="8714" w:type="dxa"/>
          </w:tcPr>
          <w:p w14:paraId="593AE0A0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42C83131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15140131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3B7E66DA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7B3C9FEB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5FCFFBB2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</w:tc>
      </w:tr>
      <w:tr w:rsidR="008C4CBB" w14:paraId="2A2E7F4C" w14:textId="77777777" w:rsidTr="00455163">
        <w:trPr>
          <w:trHeight w:val="360"/>
          <w:jc w:val="center"/>
        </w:trPr>
        <w:tc>
          <w:tcPr>
            <w:tcW w:w="8714" w:type="dxa"/>
          </w:tcPr>
          <w:p w14:paraId="64F1C564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8C4CBB" w14:paraId="4FFC05BA" w14:textId="77777777" w:rsidTr="00455163">
        <w:trPr>
          <w:trHeight w:val="360"/>
          <w:jc w:val="center"/>
        </w:trPr>
        <w:tc>
          <w:tcPr>
            <w:tcW w:w="8714" w:type="dxa"/>
          </w:tcPr>
          <w:p w14:paraId="54D644A6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3B147D6E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Julio Sánchez</w:t>
            </w:r>
          </w:p>
          <w:p w14:paraId="1C1CB8BC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Anthony Caisaguano</w:t>
            </w:r>
          </w:p>
          <w:p w14:paraId="14E7BA9F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Julio Andrade</w:t>
            </w:r>
          </w:p>
          <w:p w14:paraId="18EF33B1" w14:textId="77777777" w:rsidR="008C4CBB" w:rsidRDefault="008C4CBB" w:rsidP="00455163">
            <w:pPr>
              <w:jc w:val="center"/>
            </w:pPr>
          </w:p>
          <w:p w14:paraId="2B9EBD2E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03CC6A2D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5411F95E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50986DC1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02B76074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Fecha 2025/01/19</w:t>
            </w:r>
          </w:p>
        </w:tc>
      </w:tr>
    </w:tbl>
    <w:p w14:paraId="12748445" w14:textId="77777777" w:rsidR="008C4CBB" w:rsidRDefault="008C4CBB" w:rsidP="008C4CB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smallCaps/>
          <w:color w:val="000000"/>
          <w:sz w:val="22"/>
          <w:szCs w:val="22"/>
        </w:rPr>
      </w:pPr>
    </w:p>
    <w:p w14:paraId="5EAADFD7" w14:textId="77777777" w:rsidR="002358DF" w:rsidRDefault="002358DF">
      <w:pPr>
        <w:pStyle w:val="Textoindependiente"/>
      </w:pPr>
    </w:p>
    <w:p w14:paraId="5C5A12EC" w14:textId="77777777" w:rsidR="002358DF" w:rsidRDefault="002358DF">
      <w:pPr>
        <w:pStyle w:val="Textoindependiente"/>
        <w:sectPr w:rsidR="002358DF" w:rsidSect="001F449A">
          <w:headerReference w:type="even" r:id="rId8"/>
          <w:footerReference w:type="even" r:id="rId9"/>
          <w:pgSz w:w="11907" w:h="16840" w:code="9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s-ES" w:eastAsia="es-ES"/>
        </w:rPr>
        <w:id w:val="1093748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B40F25" w14:textId="15255BD1" w:rsidR="008C4CBB" w:rsidRDefault="00ED2580">
          <w:pPr>
            <w:pStyle w:val="TtuloTDC"/>
          </w:pPr>
          <w:r>
            <w:rPr>
              <w:lang w:val="es-ES"/>
            </w:rPr>
            <w:t>índice</w:t>
          </w:r>
        </w:p>
        <w:p w14:paraId="151E3B6D" w14:textId="606DFBEB" w:rsidR="00353D7E" w:rsidRDefault="008C4CBB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25032" w:history="1">
            <w:r w:rsidR="00353D7E" w:rsidRPr="00B13DEE">
              <w:rPr>
                <w:rStyle w:val="Hipervnculo"/>
                <w:noProof/>
              </w:rPr>
              <w:t>Historia de Revisión</w:t>
            </w:r>
            <w:r w:rsidR="00353D7E">
              <w:rPr>
                <w:noProof/>
                <w:webHidden/>
              </w:rPr>
              <w:tab/>
            </w:r>
            <w:r w:rsidR="00353D7E">
              <w:rPr>
                <w:noProof/>
                <w:webHidden/>
              </w:rPr>
              <w:fldChar w:fldCharType="begin"/>
            </w:r>
            <w:r w:rsidR="00353D7E">
              <w:rPr>
                <w:noProof/>
                <w:webHidden/>
              </w:rPr>
              <w:instrText xml:space="preserve"> PAGEREF _Toc190925032 \h </w:instrText>
            </w:r>
            <w:r w:rsidR="00353D7E">
              <w:rPr>
                <w:noProof/>
                <w:webHidden/>
              </w:rPr>
            </w:r>
            <w:r w:rsidR="00353D7E"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3</w:t>
            </w:r>
            <w:r w:rsidR="00353D7E">
              <w:rPr>
                <w:noProof/>
                <w:webHidden/>
              </w:rPr>
              <w:fldChar w:fldCharType="end"/>
            </w:r>
          </w:hyperlink>
        </w:p>
        <w:p w14:paraId="43DA7441" w14:textId="4B80ABE0" w:rsidR="00353D7E" w:rsidRDefault="00353D7E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3" w:history="1">
            <w:r w:rsidRPr="00B13DEE">
              <w:rPr>
                <w:rStyle w:val="Hipervnculo"/>
                <w:noProof/>
              </w:rPr>
              <w:t>REQUISITO PLANTEADO REQ 001-INICIAR SESION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AA92C" w14:textId="3AE82857" w:rsidR="00353D7E" w:rsidRDefault="00353D7E">
          <w:pPr>
            <w:pStyle w:val="TD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4" w:history="1">
            <w:r w:rsidRPr="00B13DEE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8C25E" w14:textId="4A7C7546" w:rsidR="00353D7E" w:rsidRDefault="00353D7E">
          <w:pPr>
            <w:pStyle w:val="TD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5" w:history="1">
            <w:r w:rsidRPr="00B13DEE">
              <w:rPr>
                <w:rStyle w:val="Hipervnculo"/>
                <w:noProof/>
              </w:rPr>
              <w:t>DIAGRAMA DE FLUJO (DF)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571A2" w14:textId="12B71F30" w:rsidR="00353D7E" w:rsidRDefault="00353D7E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6" w:history="1">
            <w:r w:rsidRPr="00B13DEE">
              <w:rPr>
                <w:rStyle w:val="Hipervnculo"/>
                <w:bCs/>
                <w:noProof/>
              </w:rPr>
              <w:t>REQUISITO PLANTEADO REQ 002-REGISTRAR PADRE DE FAMILIA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51363" w14:textId="6DF11F61" w:rsidR="00353D7E" w:rsidRDefault="00353D7E">
          <w:pPr>
            <w:pStyle w:val="TD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7" w:history="1">
            <w:r w:rsidRPr="00B13DEE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BE5E" w14:textId="7EF6FBD5" w:rsidR="00353D7E" w:rsidRDefault="00353D7E">
          <w:pPr>
            <w:pStyle w:val="TD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8" w:history="1">
            <w:r w:rsidRPr="00B13DEE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4EA4C" w14:textId="7148BB2E" w:rsidR="00353D7E" w:rsidRDefault="00353D7E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9" w:history="1">
            <w:r w:rsidRPr="00B13DEE">
              <w:rPr>
                <w:rStyle w:val="Hipervnculo"/>
                <w:noProof/>
              </w:rPr>
              <w:t>REQUISITO PLANTEADO REQ 003-REGISTRAR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D50C1" w14:textId="0EA22760" w:rsidR="00353D7E" w:rsidRDefault="00353D7E">
          <w:pPr>
            <w:pStyle w:val="TD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0" w:history="1">
            <w:r w:rsidRPr="00B13DEE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FF294" w14:textId="4819F6CE" w:rsidR="00353D7E" w:rsidRDefault="00353D7E">
          <w:pPr>
            <w:pStyle w:val="TD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1" w:history="1">
            <w:r w:rsidRPr="00B13DEE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D1FC" w14:textId="47D48278" w:rsidR="00353D7E" w:rsidRDefault="00353D7E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2" w:history="1">
            <w:r w:rsidRPr="00B13DEE">
              <w:rPr>
                <w:rStyle w:val="Hipervnculo"/>
                <w:noProof/>
              </w:rPr>
              <w:t>REQUISITO PLANTEADO REQ 004-BUSCAR EL REGISTRO DEL REPRESENTANTE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98F8F" w14:textId="505B6BA7" w:rsidR="00353D7E" w:rsidRDefault="00353D7E">
          <w:pPr>
            <w:pStyle w:val="TD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3" w:history="1">
            <w:r w:rsidRPr="00B13DEE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520B7" w14:textId="0113F979" w:rsidR="00353D7E" w:rsidRDefault="00353D7E">
          <w:pPr>
            <w:pStyle w:val="TD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4" w:history="1">
            <w:r w:rsidRPr="00B13DEE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4D60F" w14:textId="67165A22" w:rsidR="00353D7E" w:rsidRDefault="00353D7E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5" w:history="1">
            <w:r w:rsidRPr="00B13DEE">
              <w:rPr>
                <w:rStyle w:val="Hipervnculo"/>
                <w:noProof/>
              </w:rPr>
              <w:t>REQUISITO PLANTEADO REQ 005-BUSCAR EL REGISTRO DE PAGOS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E587" w14:textId="35B10D5D" w:rsidR="00353D7E" w:rsidRDefault="00353D7E">
          <w:pPr>
            <w:pStyle w:val="TD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6" w:history="1">
            <w:r w:rsidRPr="00B13DEE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62AFC" w14:textId="7F7A43FC" w:rsidR="00353D7E" w:rsidRDefault="00353D7E">
          <w:pPr>
            <w:pStyle w:val="TD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7" w:history="1">
            <w:r w:rsidRPr="00B13DEE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BCF33" w14:textId="5A0B2BA3" w:rsidR="00353D7E" w:rsidRDefault="00353D7E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8" w:history="1">
            <w:r w:rsidRPr="00B13DEE">
              <w:rPr>
                <w:rStyle w:val="Hipervnculo"/>
                <w:noProof/>
              </w:rPr>
              <w:t>REQUISITO PLANTEADO REQ 006-MODIFICAR INFORMACIÓN DEL REPRESENTANTE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8C692" w14:textId="09B275B7" w:rsidR="00353D7E" w:rsidRDefault="00353D7E">
          <w:pPr>
            <w:pStyle w:val="TD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9" w:history="1">
            <w:r w:rsidRPr="00B13DEE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6B060" w14:textId="152B70B2" w:rsidR="00353D7E" w:rsidRDefault="00353D7E">
          <w:pPr>
            <w:pStyle w:val="TD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50" w:history="1">
            <w:r w:rsidRPr="00B13DEE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5F2CE" w14:textId="6029047A" w:rsidR="008C4CBB" w:rsidRDefault="008C4CBB">
          <w:r>
            <w:rPr>
              <w:b/>
              <w:bCs/>
              <w:lang w:val="es-ES"/>
            </w:rPr>
            <w:fldChar w:fldCharType="end"/>
          </w:r>
        </w:p>
      </w:sdtContent>
    </w:sdt>
    <w:p w14:paraId="19CF1F03" w14:textId="77777777" w:rsidR="008C4CBB" w:rsidRDefault="008C4CBB">
      <w:pPr>
        <w:pStyle w:val="Ttulo"/>
        <w:sectPr w:rsidR="008C4CBB" w:rsidSect="009D087F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</w:p>
    <w:p w14:paraId="3A7319DD" w14:textId="77777777" w:rsidR="008C4CBB" w:rsidRDefault="008C4CBB">
      <w:pPr>
        <w:pStyle w:val="Ttulo"/>
      </w:pPr>
    </w:p>
    <w:p w14:paraId="0694BD15" w14:textId="37AE72B3" w:rsidR="002358DF" w:rsidRDefault="002358DF" w:rsidP="00353D7E">
      <w:pPr>
        <w:pStyle w:val="Ttulo1"/>
      </w:pPr>
      <w:bookmarkStart w:id="1" w:name="_Toc190925032"/>
      <w:r>
        <w:t>Historia de Revisión</w:t>
      </w:r>
      <w:bookmarkEnd w:id="1"/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358DF" w14:paraId="202D6FB6" w14:textId="77777777" w:rsidTr="008C4CBB">
        <w:tc>
          <w:tcPr>
            <w:tcW w:w="2304" w:type="dxa"/>
          </w:tcPr>
          <w:p w14:paraId="13267DD6" w14:textId="77777777" w:rsidR="002358DF" w:rsidRDefault="002358DF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</w:tcPr>
          <w:p w14:paraId="46B63EDA" w14:textId="77777777" w:rsidR="002358DF" w:rsidRDefault="002358DF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</w:tcPr>
          <w:p w14:paraId="58960F4E" w14:textId="77777777" w:rsidR="002358DF" w:rsidRDefault="002358DF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</w:tcPr>
          <w:p w14:paraId="0FD60293" w14:textId="77777777" w:rsidR="002358DF" w:rsidRDefault="002358DF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Autor</w:t>
            </w:r>
            <w:r w:rsidR="001B4884">
              <w:rPr>
                <w:b/>
              </w:rPr>
              <w:t>es</w:t>
            </w:r>
          </w:p>
        </w:tc>
      </w:tr>
      <w:tr w:rsidR="002358DF" w14:paraId="1F8F6AF4" w14:textId="77777777" w:rsidTr="008C4CBB">
        <w:tc>
          <w:tcPr>
            <w:tcW w:w="2304" w:type="dxa"/>
          </w:tcPr>
          <w:p w14:paraId="0A235656" w14:textId="21E317FD" w:rsidR="002358DF" w:rsidRDefault="008C4CBB">
            <w:pPr>
              <w:pStyle w:val="Tabletext"/>
            </w:pPr>
            <w:r>
              <w:t>20/01/2025</w:t>
            </w:r>
          </w:p>
        </w:tc>
        <w:tc>
          <w:tcPr>
            <w:tcW w:w="1152" w:type="dxa"/>
          </w:tcPr>
          <w:p w14:paraId="08B3E415" w14:textId="77777777" w:rsidR="002358DF" w:rsidRDefault="007B1B03">
            <w:pPr>
              <w:pStyle w:val="Tabletext"/>
            </w:pPr>
            <w:r>
              <w:t>1</w:t>
            </w:r>
          </w:p>
        </w:tc>
        <w:tc>
          <w:tcPr>
            <w:tcW w:w="3744" w:type="dxa"/>
          </w:tcPr>
          <w:p w14:paraId="7841AE00" w14:textId="77777777" w:rsidR="002358DF" w:rsidRDefault="002358DF">
            <w:pPr>
              <w:pStyle w:val="Tabletext"/>
            </w:pPr>
            <w:r>
              <w:t>Versión inicial</w:t>
            </w:r>
          </w:p>
        </w:tc>
        <w:tc>
          <w:tcPr>
            <w:tcW w:w="2304" w:type="dxa"/>
          </w:tcPr>
          <w:p w14:paraId="2C854784" w14:textId="77777777" w:rsidR="001B4884" w:rsidRDefault="008C4CBB">
            <w:pPr>
              <w:pStyle w:val="Tabletext"/>
            </w:pPr>
            <w:r>
              <w:t>Anthony Caisaguano</w:t>
            </w:r>
          </w:p>
          <w:p w14:paraId="74B742FB" w14:textId="2A980319" w:rsidR="008C4CBB" w:rsidRDefault="008C4CBB">
            <w:pPr>
              <w:pStyle w:val="Tabletext"/>
            </w:pPr>
            <w:r>
              <w:t>Julio Sánchez</w:t>
            </w:r>
          </w:p>
          <w:p w14:paraId="178D374E" w14:textId="58221F9E" w:rsidR="008C4CBB" w:rsidRDefault="008C4CBB">
            <w:pPr>
              <w:pStyle w:val="Tabletext"/>
            </w:pPr>
            <w:r>
              <w:t>Julio Andrade</w:t>
            </w:r>
          </w:p>
        </w:tc>
      </w:tr>
      <w:tr w:rsidR="002358DF" w14:paraId="70CDD27C" w14:textId="77777777" w:rsidTr="008C4CBB">
        <w:tc>
          <w:tcPr>
            <w:tcW w:w="2304" w:type="dxa"/>
          </w:tcPr>
          <w:p w14:paraId="5C06CE48" w14:textId="281BC951" w:rsidR="002358DF" w:rsidRDefault="008C4CBB">
            <w:pPr>
              <w:pStyle w:val="Tabletext"/>
            </w:pPr>
            <w:r>
              <w:t>23/01/2025</w:t>
            </w:r>
          </w:p>
        </w:tc>
        <w:tc>
          <w:tcPr>
            <w:tcW w:w="1152" w:type="dxa"/>
          </w:tcPr>
          <w:p w14:paraId="0C24907A" w14:textId="5B8A5FBF" w:rsidR="002358DF" w:rsidRDefault="008C4CBB">
            <w:pPr>
              <w:pStyle w:val="Tabletext"/>
            </w:pPr>
            <w:r>
              <w:t>2</w:t>
            </w:r>
          </w:p>
        </w:tc>
        <w:tc>
          <w:tcPr>
            <w:tcW w:w="3744" w:type="dxa"/>
          </w:tcPr>
          <w:p w14:paraId="71C75682" w14:textId="6142EBCC" w:rsidR="009761DB" w:rsidRDefault="008C4CBB">
            <w:pPr>
              <w:pStyle w:val="Tabletext"/>
            </w:pPr>
            <w:r>
              <w:t>Diagramas de flujo de cada requisito</w:t>
            </w:r>
          </w:p>
        </w:tc>
        <w:tc>
          <w:tcPr>
            <w:tcW w:w="2304" w:type="dxa"/>
          </w:tcPr>
          <w:p w14:paraId="6011CF8C" w14:textId="77777777" w:rsidR="008C4CBB" w:rsidRDefault="008C4CBB" w:rsidP="008C4CBB">
            <w:pPr>
              <w:pStyle w:val="Tabletext"/>
            </w:pPr>
            <w:r>
              <w:t>Anthony Caisaguano</w:t>
            </w:r>
          </w:p>
          <w:p w14:paraId="26540EAB" w14:textId="77777777" w:rsidR="008C4CBB" w:rsidRDefault="008C4CBB" w:rsidP="008C4CBB">
            <w:pPr>
              <w:pStyle w:val="Tabletext"/>
            </w:pPr>
            <w:r>
              <w:t>Julio Sánchez</w:t>
            </w:r>
          </w:p>
          <w:p w14:paraId="074EB04B" w14:textId="01C383AD" w:rsidR="002358DF" w:rsidRDefault="008C4CBB" w:rsidP="008C4CBB">
            <w:pPr>
              <w:pStyle w:val="Tabletext"/>
            </w:pPr>
            <w:r>
              <w:t>Julio Andrade</w:t>
            </w:r>
          </w:p>
        </w:tc>
      </w:tr>
      <w:tr w:rsidR="002358DF" w14:paraId="77D5340C" w14:textId="77777777" w:rsidTr="008C4CBB">
        <w:tc>
          <w:tcPr>
            <w:tcW w:w="2304" w:type="dxa"/>
          </w:tcPr>
          <w:p w14:paraId="2310C374" w14:textId="0FCABE65" w:rsidR="002358DF" w:rsidRDefault="008C4CBB">
            <w:pPr>
              <w:pStyle w:val="Tabletext"/>
            </w:pPr>
            <w:r>
              <w:t>28/01/2025</w:t>
            </w:r>
          </w:p>
        </w:tc>
        <w:tc>
          <w:tcPr>
            <w:tcW w:w="1152" w:type="dxa"/>
          </w:tcPr>
          <w:p w14:paraId="5526FBE7" w14:textId="668802E4" w:rsidR="002358DF" w:rsidRDefault="008C4CBB">
            <w:pPr>
              <w:pStyle w:val="Tabletext"/>
            </w:pPr>
            <w:r>
              <w:t>3</w:t>
            </w:r>
          </w:p>
        </w:tc>
        <w:tc>
          <w:tcPr>
            <w:tcW w:w="3744" w:type="dxa"/>
          </w:tcPr>
          <w:p w14:paraId="539AA0B0" w14:textId="4EB5809A" w:rsidR="002358DF" w:rsidRDefault="008C4CBB">
            <w:pPr>
              <w:pStyle w:val="Tabletext"/>
            </w:pPr>
            <w:r>
              <w:t>Grafos de flujo de cada requisito</w:t>
            </w:r>
          </w:p>
        </w:tc>
        <w:tc>
          <w:tcPr>
            <w:tcW w:w="2304" w:type="dxa"/>
          </w:tcPr>
          <w:p w14:paraId="01DB7B41" w14:textId="77777777" w:rsidR="008C4CBB" w:rsidRDefault="008C4CBB" w:rsidP="008C4CBB">
            <w:pPr>
              <w:pStyle w:val="Tabletext"/>
            </w:pPr>
            <w:r>
              <w:t>Anthony Caisaguano</w:t>
            </w:r>
          </w:p>
          <w:p w14:paraId="5C142854" w14:textId="77777777" w:rsidR="008C4CBB" w:rsidRDefault="008C4CBB" w:rsidP="008C4CBB">
            <w:pPr>
              <w:pStyle w:val="Tabletext"/>
            </w:pPr>
            <w:r>
              <w:t>Julio Sánchez</w:t>
            </w:r>
          </w:p>
          <w:p w14:paraId="6E135C9F" w14:textId="0C5C15CF" w:rsidR="002358DF" w:rsidRDefault="008C4CBB" w:rsidP="008C4CBB">
            <w:pPr>
              <w:pStyle w:val="Tabletext"/>
            </w:pPr>
            <w:r>
              <w:t>Julio Andrade</w:t>
            </w:r>
          </w:p>
        </w:tc>
      </w:tr>
      <w:tr w:rsidR="002358DF" w14:paraId="2572127F" w14:textId="77777777" w:rsidTr="008C4CBB">
        <w:tc>
          <w:tcPr>
            <w:tcW w:w="2304" w:type="dxa"/>
          </w:tcPr>
          <w:p w14:paraId="493AACF7" w14:textId="3012C7DE" w:rsidR="002358DF" w:rsidRDefault="008C4CBB">
            <w:pPr>
              <w:pStyle w:val="Tabletext"/>
            </w:pPr>
            <w:r>
              <w:t>11/02/2025</w:t>
            </w:r>
          </w:p>
        </w:tc>
        <w:tc>
          <w:tcPr>
            <w:tcW w:w="1152" w:type="dxa"/>
          </w:tcPr>
          <w:p w14:paraId="6B0A5C44" w14:textId="0AE3E33C" w:rsidR="002358DF" w:rsidRDefault="008C4CBB">
            <w:pPr>
              <w:pStyle w:val="Tabletext"/>
            </w:pPr>
            <w:r>
              <w:t>4</w:t>
            </w:r>
          </w:p>
        </w:tc>
        <w:tc>
          <w:tcPr>
            <w:tcW w:w="3744" w:type="dxa"/>
          </w:tcPr>
          <w:p w14:paraId="3A3CC0F1" w14:textId="3AEFF1F1" w:rsidR="008C4CBB" w:rsidRDefault="008C4CBB">
            <w:pPr>
              <w:pStyle w:val="Tabletext"/>
            </w:pPr>
            <w:r>
              <w:t xml:space="preserve">Identificación de las rutas y complejidad </w:t>
            </w:r>
            <w:r w:rsidR="00353D7E">
              <w:t>ciclo matica</w:t>
            </w:r>
          </w:p>
          <w:p w14:paraId="0782830F" w14:textId="4D7C7261" w:rsidR="002358DF" w:rsidRDefault="008C4CBB">
            <w:pPr>
              <w:pStyle w:val="Tabletext"/>
            </w:pPr>
            <w:r>
              <w:t xml:space="preserve"> </w:t>
            </w:r>
          </w:p>
        </w:tc>
        <w:tc>
          <w:tcPr>
            <w:tcW w:w="2304" w:type="dxa"/>
          </w:tcPr>
          <w:p w14:paraId="51C3B2F1" w14:textId="77777777" w:rsidR="008C4CBB" w:rsidRDefault="008C4CBB" w:rsidP="008C4CBB">
            <w:pPr>
              <w:pStyle w:val="Tabletext"/>
            </w:pPr>
            <w:r>
              <w:t>Anthony Caisaguano</w:t>
            </w:r>
          </w:p>
          <w:p w14:paraId="5BB49879" w14:textId="77777777" w:rsidR="008C4CBB" w:rsidRDefault="008C4CBB" w:rsidP="008C4CBB">
            <w:pPr>
              <w:pStyle w:val="Tabletext"/>
            </w:pPr>
            <w:r>
              <w:t>Julio Sánchez</w:t>
            </w:r>
          </w:p>
          <w:p w14:paraId="34EA8EB9" w14:textId="3A4A3A64" w:rsidR="002358DF" w:rsidRDefault="008C4CBB" w:rsidP="008C4CBB">
            <w:pPr>
              <w:pStyle w:val="Tabletext"/>
            </w:pPr>
            <w:r>
              <w:t>Julio Andrade</w:t>
            </w:r>
          </w:p>
        </w:tc>
      </w:tr>
      <w:tr w:rsidR="00417625" w14:paraId="3AA7BA43" w14:textId="77777777" w:rsidTr="008C4CBB">
        <w:tc>
          <w:tcPr>
            <w:tcW w:w="2304" w:type="dxa"/>
          </w:tcPr>
          <w:p w14:paraId="5D7893BD" w14:textId="617CC80F" w:rsidR="00417625" w:rsidRDefault="00417625">
            <w:pPr>
              <w:pStyle w:val="Tabletext"/>
            </w:pPr>
            <w:r>
              <w:t>20/02/20205</w:t>
            </w:r>
          </w:p>
        </w:tc>
        <w:tc>
          <w:tcPr>
            <w:tcW w:w="1152" w:type="dxa"/>
          </w:tcPr>
          <w:p w14:paraId="75C89272" w14:textId="0B13C4F7" w:rsidR="00417625" w:rsidRDefault="00417625">
            <w:pPr>
              <w:pStyle w:val="Tabletext"/>
            </w:pPr>
            <w:r>
              <w:t>5</w:t>
            </w:r>
          </w:p>
        </w:tc>
        <w:tc>
          <w:tcPr>
            <w:tcW w:w="3744" w:type="dxa"/>
          </w:tcPr>
          <w:p w14:paraId="2AA728FC" w14:textId="03ABC807" w:rsidR="00417625" w:rsidRDefault="00417625">
            <w:pPr>
              <w:pStyle w:val="Tabletext"/>
            </w:pPr>
            <w:r>
              <w:t xml:space="preserve">Redacción </w:t>
            </w:r>
          </w:p>
        </w:tc>
        <w:tc>
          <w:tcPr>
            <w:tcW w:w="2304" w:type="dxa"/>
          </w:tcPr>
          <w:p w14:paraId="54D6ED75" w14:textId="77777777" w:rsidR="00417625" w:rsidRDefault="00417625" w:rsidP="00417625">
            <w:pPr>
              <w:pStyle w:val="Tabletext"/>
            </w:pPr>
            <w:r>
              <w:t>Anthony Caisaguano</w:t>
            </w:r>
          </w:p>
          <w:p w14:paraId="54608BE7" w14:textId="77777777" w:rsidR="00417625" w:rsidRDefault="00417625" w:rsidP="00417625">
            <w:pPr>
              <w:pStyle w:val="Tabletext"/>
            </w:pPr>
            <w:r>
              <w:t>Julio Sánchez</w:t>
            </w:r>
          </w:p>
          <w:p w14:paraId="69DC11E7" w14:textId="16E3F410" w:rsidR="00417625" w:rsidRDefault="00417625" w:rsidP="00417625">
            <w:pPr>
              <w:pStyle w:val="Tabletext"/>
            </w:pPr>
            <w:r>
              <w:t>Julio Andrade</w:t>
            </w:r>
          </w:p>
        </w:tc>
      </w:tr>
    </w:tbl>
    <w:p w14:paraId="4128DBED" w14:textId="77777777" w:rsidR="002358DF" w:rsidRDefault="002358DF">
      <w:pPr>
        <w:pStyle w:val="Textoindependiente"/>
      </w:pPr>
    </w:p>
    <w:p w14:paraId="585F32CF" w14:textId="77777777" w:rsidR="00353D7E" w:rsidRDefault="002358DF" w:rsidP="00353D7E">
      <w:pPr>
        <w:rPr>
          <w:b/>
          <w:sz w:val="22"/>
          <w:szCs w:val="22"/>
        </w:rPr>
      </w:pPr>
      <w:r>
        <w:br w:type="page"/>
      </w:r>
    </w:p>
    <w:p w14:paraId="572D26C9" w14:textId="77777777" w:rsidR="00353D7E" w:rsidRDefault="00353D7E" w:rsidP="00353D7E">
      <w:pPr>
        <w:pStyle w:val="Ttulo1"/>
      </w:pPr>
      <w:bookmarkStart w:id="2" w:name="_Toc190925033"/>
      <w:r>
        <w:lastRenderedPageBreak/>
        <w:t xml:space="preserve">REQUISITO PLANTEADO </w:t>
      </w:r>
      <w:r w:rsidRPr="00192E62">
        <w:t>REQ 001</w:t>
      </w:r>
      <w:r>
        <w:t>-INICIAR SESION</w:t>
      </w:r>
      <w:bookmarkEnd w:id="2"/>
    </w:p>
    <w:p w14:paraId="7A35C2F6" w14:textId="77777777" w:rsidR="00353D7E" w:rsidRDefault="00353D7E" w:rsidP="00353D7E">
      <w:pPr>
        <w:rPr>
          <w:b/>
        </w:rPr>
      </w:pPr>
    </w:p>
    <w:p w14:paraId="7B853E51" w14:textId="77777777" w:rsidR="00353D7E" w:rsidRPr="00DD0BBA" w:rsidRDefault="00353D7E" w:rsidP="00353D7E">
      <w:pPr>
        <w:pStyle w:val="Ttulo2"/>
      </w:pPr>
      <w:bookmarkStart w:id="3" w:name="_Toc190925034"/>
      <w:r w:rsidRPr="00DD0BBA">
        <w:t>CÓDIGO FUENTE</w:t>
      </w:r>
      <w:bookmarkEnd w:id="3"/>
    </w:p>
    <w:p w14:paraId="41B49972" w14:textId="77777777" w:rsidR="00353D7E" w:rsidRDefault="00353D7E" w:rsidP="00353D7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0E6619" wp14:editId="706F9875">
                <wp:simplePos x="0" y="0"/>
                <wp:positionH relativeFrom="column">
                  <wp:posOffset>-209550</wp:posOffset>
                </wp:positionH>
                <wp:positionV relativeFrom="paragraph">
                  <wp:posOffset>4366895</wp:posOffset>
                </wp:positionV>
                <wp:extent cx="390525" cy="285750"/>
                <wp:effectExtent l="76200" t="57150" r="85725" b="95250"/>
                <wp:wrapNone/>
                <wp:docPr id="71125489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C3F705" w14:textId="77777777" w:rsidR="00353D7E" w:rsidRPr="00A7514E" w:rsidRDefault="00353D7E" w:rsidP="00353D7E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0E6619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16.5pt;margin-top:343.85pt;width:30.75pt;height:22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35C3F705" w14:textId="77777777" w:rsidR="00353D7E" w:rsidRPr="00A7514E" w:rsidRDefault="00353D7E" w:rsidP="00353D7E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38B65F" wp14:editId="0EB9035A">
                <wp:simplePos x="0" y="0"/>
                <wp:positionH relativeFrom="column">
                  <wp:posOffset>-161925</wp:posOffset>
                </wp:positionH>
                <wp:positionV relativeFrom="paragraph">
                  <wp:posOffset>2833370</wp:posOffset>
                </wp:positionV>
                <wp:extent cx="390525" cy="285750"/>
                <wp:effectExtent l="76200" t="57150" r="85725" b="95250"/>
                <wp:wrapNone/>
                <wp:docPr id="36076117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6F6073" w14:textId="77777777" w:rsidR="00353D7E" w:rsidRPr="00A7514E" w:rsidRDefault="00353D7E" w:rsidP="00353D7E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38B65F" id="_x0000_s1027" type="#_x0000_t202" style="position:absolute;margin-left:-12.75pt;margin-top:223.1pt;width:30.75pt;height:2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E6F6073" w14:textId="77777777" w:rsidR="00353D7E" w:rsidRPr="00A7514E" w:rsidRDefault="00353D7E" w:rsidP="00353D7E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C246F2" wp14:editId="3A28950B">
                <wp:simplePos x="0" y="0"/>
                <wp:positionH relativeFrom="column">
                  <wp:posOffset>-137160</wp:posOffset>
                </wp:positionH>
                <wp:positionV relativeFrom="paragraph">
                  <wp:posOffset>631825</wp:posOffset>
                </wp:positionV>
                <wp:extent cx="390525" cy="285750"/>
                <wp:effectExtent l="76200" t="57150" r="85725" b="95250"/>
                <wp:wrapNone/>
                <wp:docPr id="4322523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2143F" w14:textId="77777777" w:rsidR="00353D7E" w:rsidRPr="00A7514E" w:rsidRDefault="00353D7E" w:rsidP="00353D7E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C246F2" id="_x0000_s1028" type="#_x0000_t202" style="position:absolute;margin-left:-10.8pt;margin-top:49.75pt;width:30.75pt;height:22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29C2143F" w14:textId="77777777" w:rsidR="00353D7E" w:rsidRPr="00A7514E" w:rsidRDefault="00353D7E" w:rsidP="00353D7E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7514E">
        <w:rPr>
          <w:noProof/>
        </w:rPr>
        <w:drawing>
          <wp:inline distT="0" distB="0" distL="0" distR="0" wp14:anchorId="41EAACC0" wp14:editId="62F20ED9">
            <wp:extent cx="5396230" cy="5242560"/>
            <wp:effectExtent l="0" t="0" r="0" b="0"/>
            <wp:docPr id="922562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62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732B" w14:textId="77777777" w:rsidR="00353D7E" w:rsidRDefault="00353D7E" w:rsidP="00353D7E">
      <w:pPr>
        <w:pStyle w:val="Ttulo3"/>
      </w:pPr>
      <w:bookmarkStart w:id="4" w:name="_Toc190925035"/>
      <w:r w:rsidRPr="00DD0BBA">
        <w:t>DIAGRAMA DE FLUJO</w:t>
      </w:r>
      <w:r>
        <w:t xml:space="preserve"> (DF)</w:t>
      </w:r>
      <w:bookmarkEnd w:id="4"/>
    </w:p>
    <w:p w14:paraId="76A220C5" w14:textId="77777777" w:rsidR="00353D7E" w:rsidRDefault="00353D7E" w:rsidP="00353D7E">
      <w:pPr>
        <w:rPr>
          <w:bCs/>
        </w:rPr>
      </w:pPr>
    </w:p>
    <w:p w14:paraId="44D011D6" w14:textId="77777777" w:rsidR="00353D7E" w:rsidRDefault="00353D7E" w:rsidP="00353D7E">
      <w:r w:rsidRPr="00154554">
        <w:rPr>
          <w:noProof/>
        </w:rPr>
        <w:lastRenderedPageBreak/>
        <w:drawing>
          <wp:inline distT="0" distB="0" distL="0" distR="0" wp14:anchorId="7B309782" wp14:editId="12316006">
            <wp:extent cx="5396230" cy="7780221"/>
            <wp:effectExtent l="0" t="0" r="0" b="0"/>
            <wp:docPr id="265015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15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597" cy="77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2AB6" w14:textId="77777777" w:rsidR="00353D7E" w:rsidRDefault="00353D7E" w:rsidP="00353D7E"/>
    <w:p w14:paraId="7AF87E80" w14:textId="77777777" w:rsidR="00353D7E" w:rsidRDefault="00353D7E" w:rsidP="00353D7E">
      <w:pPr>
        <w:pStyle w:val="Prrafodelista"/>
        <w:rPr>
          <w:b/>
          <w:bCs/>
        </w:rPr>
      </w:pPr>
    </w:p>
    <w:p w14:paraId="3B0EB9E0" w14:textId="77777777" w:rsidR="00353D7E" w:rsidRPr="00353D7E" w:rsidRDefault="00353D7E" w:rsidP="00353D7E">
      <w:pPr>
        <w:rPr>
          <w:b/>
          <w:bCs/>
        </w:rPr>
      </w:pPr>
    </w:p>
    <w:p w14:paraId="3EFD92BA" w14:textId="1333C08C" w:rsidR="00353D7E" w:rsidRPr="00154554" w:rsidRDefault="00353D7E" w:rsidP="00353D7E">
      <w:pPr>
        <w:rPr>
          <w:b/>
          <w:bCs/>
        </w:rPr>
      </w:pPr>
    </w:p>
    <w:p w14:paraId="20F2C6EF" w14:textId="0EB08BFB" w:rsidR="00353D7E" w:rsidRDefault="00353D7E" w:rsidP="00353D7E">
      <w:pPr>
        <w:pStyle w:val="Ttulo4"/>
      </w:pPr>
      <w:r w:rsidRPr="19483A47">
        <w:t>GRAFO DE   FLUJO (GF)</w:t>
      </w:r>
    </w:p>
    <w:p w14:paraId="1CC67EBE" w14:textId="1F04A28A" w:rsidR="00353D7E" w:rsidRDefault="00353D7E" w:rsidP="00353D7E">
      <w:pPr>
        <w:pStyle w:val="Prrafodelista"/>
        <w:rPr>
          <w:b/>
          <w:bCs/>
        </w:rPr>
      </w:pPr>
      <w:r w:rsidRPr="004715D6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0B3D7B28" wp14:editId="2D422AFF">
            <wp:simplePos x="0" y="0"/>
            <wp:positionH relativeFrom="column">
              <wp:posOffset>748665</wp:posOffset>
            </wp:positionH>
            <wp:positionV relativeFrom="paragraph">
              <wp:posOffset>5126355</wp:posOffset>
            </wp:positionV>
            <wp:extent cx="3014345" cy="3977640"/>
            <wp:effectExtent l="0" t="0" r="0" b="381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F8F02E" w14:textId="0FDC438E" w:rsidR="00353D7E" w:rsidRDefault="00353D7E" w:rsidP="00353D7E">
      <w:pPr>
        <w:pStyle w:val="Prrafodelista"/>
        <w:rPr>
          <w:b/>
          <w:bCs/>
        </w:rPr>
      </w:pPr>
      <w:r w:rsidRPr="004715D6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35C25F98" wp14:editId="0D5E9128">
            <wp:simplePos x="0" y="0"/>
            <wp:positionH relativeFrom="column">
              <wp:posOffset>188595</wp:posOffset>
            </wp:positionH>
            <wp:positionV relativeFrom="paragraph">
              <wp:posOffset>504825</wp:posOffset>
            </wp:positionV>
            <wp:extent cx="3524250" cy="3483610"/>
            <wp:effectExtent l="0" t="0" r="0" b="254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22CE2E" w14:textId="77777777" w:rsidR="00353D7E" w:rsidRDefault="00353D7E" w:rsidP="00353D7E">
      <w:pPr>
        <w:pStyle w:val="Prrafodelista"/>
      </w:pPr>
      <w:r w:rsidRPr="004715D6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7080C3C" wp14:editId="6ACA2FBD">
            <wp:simplePos x="0" y="0"/>
            <wp:positionH relativeFrom="column">
              <wp:posOffset>949569</wp:posOffset>
            </wp:positionH>
            <wp:positionV relativeFrom="paragraph">
              <wp:posOffset>112</wp:posOffset>
            </wp:positionV>
            <wp:extent cx="2772162" cy="1933845"/>
            <wp:effectExtent l="0" t="0" r="9525" b="952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CA0C3" w14:textId="77777777" w:rsidR="00353D7E" w:rsidRPr="00122B5B" w:rsidRDefault="00353D7E" w:rsidP="00353D7E">
      <w:pPr>
        <w:pStyle w:val="Ttulo4"/>
        <w:rPr>
          <w:lang w:val="es-EC"/>
        </w:rPr>
      </w:pPr>
      <w:r w:rsidRPr="00122B5B">
        <w:rPr>
          <w:lang w:val="es-EC"/>
        </w:rPr>
        <w:t>IDENTIFIACCIÒN DE LAS RUTAS (Camino básico)</w:t>
      </w:r>
    </w:p>
    <w:p w14:paraId="6AC041D0" w14:textId="77777777" w:rsidR="00353D7E" w:rsidRPr="00122B5B" w:rsidRDefault="00353D7E" w:rsidP="00353D7E">
      <w:pPr>
        <w:jc w:val="center"/>
        <w:rPr>
          <w:b/>
          <w:lang w:val="es-EC"/>
        </w:rPr>
      </w:pPr>
    </w:p>
    <w:p w14:paraId="6CA9B4C2" w14:textId="77777777" w:rsidR="00353D7E" w:rsidRDefault="00353D7E" w:rsidP="00353D7E">
      <w:r w:rsidRPr="19483A47">
        <w:rPr>
          <w:b/>
          <w:bCs/>
        </w:rPr>
        <w:t xml:space="preserve">Ruta </w:t>
      </w:r>
      <w:r>
        <w:rPr>
          <w:b/>
          <w:bCs/>
        </w:rPr>
        <w:t xml:space="preserve">1: </w:t>
      </w:r>
      <w:r>
        <w:t>1,2,3,4,20,21,22</w:t>
      </w:r>
    </w:p>
    <w:p w14:paraId="45885B68" w14:textId="77777777" w:rsidR="00353D7E" w:rsidRDefault="00353D7E" w:rsidP="00353D7E">
      <w:r>
        <w:rPr>
          <w:b/>
          <w:bCs/>
        </w:rPr>
        <w:t>Ruta 2:</w:t>
      </w:r>
      <w:r>
        <w:t xml:space="preserve"> 1,2,3,4,5,6,7,8,9,10,11,12,13,14,15,16,4</w:t>
      </w:r>
    </w:p>
    <w:p w14:paraId="1B277209" w14:textId="77777777" w:rsidR="00353D7E" w:rsidRDefault="00353D7E" w:rsidP="00353D7E">
      <w:r>
        <w:rPr>
          <w:b/>
          <w:bCs/>
        </w:rPr>
        <w:t xml:space="preserve">Ruta 3: </w:t>
      </w:r>
      <w:r>
        <w:t>1,2,3,4,5,6,7,8,9,10,11,12,13,14,17,18,19,4</w:t>
      </w:r>
    </w:p>
    <w:p w14:paraId="534E8129" w14:textId="77777777" w:rsidR="00353D7E" w:rsidRPr="004715D6" w:rsidRDefault="00353D7E" w:rsidP="00353D7E">
      <w:r>
        <w:rPr>
          <w:b/>
          <w:bCs/>
        </w:rPr>
        <w:t xml:space="preserve">Ruta 4: </w:t>
      </w:r>
      <w:r>
        <w:t>1,2,3,4,20,22</w:t>
      </w:r>
    </w:p>
    <w:p w14:paraId="05BDDD16" w14:textId="77777777" w:rsidR="00353D7E" w:rsidRDefault="00353D7E" w:rsidP="00353D7E">
      <w:pPr>
        <w:pStyle w:val="Ttulo4"/>
      </w:pPr>
      <w:r w:rsidRPr="00DD0BBA">
        <w:rPr>
          <w:lang w:val="en-US"/>
        </w:rPr>
        <w:t>COMPLEJIDAD</w:t>
      </w:r>
      <w:r>
        <w:t xml:space="preserve"> CICLOMÁTICA  </w:t>
      </w:r>
    </w:p>
    <w:p w14:paraId="5FD74AA4" w14:textId="77777777" w:rsidR="00353D7E" w:rsidRDefault="00353D7E" w:rsidP="00353D7E">
      <w:pPr>
        <w:rPr>
          <w:b/>
        </w:rPr>
      </w:pPr>
    </w:p>
    <w:p w14:paraId="61575183" w14:textId="77777777" w:rsidR="00353D7E" w:rsidRPr="00383B2D" w:rsidRDefault="00353D7E" w:rsidP="00353D7E">
      <w:pPr>
        <w:spacing w:before="240" w:after="240"/>
      </w:pPr>
      <w:r w:rsidRPr="19483A47">
        <w:rPr>
          <w:rFonts w:eastAsia="Tahoma"/>
          <w:b/>
          <w:bCs/>
          <w:sz w:val="22"/>
          <w:szCs w:val="22"/>
        </w:rPr>
        <w:t>Fórmula basada en los nodos predicados (decisiones):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5"/>
        <w:gridCol w:w="3673"/>
      </w:tblGrid>
      <w:tr w:rsidR="00353D7E" w14:paraId="48772671" w14:textId="77777777" w:rsidTr="00455163">
        <w:tc>
          <w:tcPr>
            <w:tcW w:w="4815" w:type="dxa"/>
            <w:shd w:val="clear" w:color="auto" w:fill="C5D3FF"/>
          </w:tcPr>
          <w:p w14:paraId="6DDF09EB" w14:textId="77777777" w:rsidR="00353D7E" w:rsidRDefault="00353D7E" w:rsidP="00455163">
            <w:r>
              <w:t>V(G): Numero de nodos predicados(decisiones)+1</w:t>
            </w:r>
          </w:p>
        </w:tc>
        <w:tc>
          <w:tcPr>
            <w:tcW w:w="3673" w:type="dxa"/>
            <w:shd w:val="clear" w:color="auto" w:fill="C5D3FF"/>
          </w:tcPr>
          <w:p w14:paraId="208C7BD4" w14:textId="77777777" w:rsidR="00353D7E" w:rsidRDefault="00353D7E" w:rsidP="00455163">
            <w:r>
              <w:t>3+1</w:t>
            </w:r>
          </w:p>
        </w:tc>
      </w:tr>
      <w:tr w:rsidR="00353D7E" w14:paraId="1E090E3A" w14:textId="77777777" w:rsidTr="00455163">
        <w:tc>
          <w:tcPr>
            <w:tcW w:w="4815" w:type="dxa"/>
          </w:tcPr>
          <w:p w14:paraId="1E0AA042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18B2CA56" w14:textId="77777777" w:rsidR="00353D7E" w:rsidRDefault="00353D7E" w:rsidP="00455163">
            <w:r>
              <w:t>4</w:t>
            </w:r>
          </w:p>
        </w:tc>
      </w:tr>
      <w:tr w:rsidR="00353D7E" w14:paraId="40DFC163" w14:textId="77777777" w:rsidTr="00455163">
        <w:tc>
          <w:tcPr>
            <w:tcW w:w="4815" w:type="dxa"/>
            <w:shd w:val="clear" w:color="auto" w:fill="C5D3FF"/>
          </w:tcPr>
          <w:p w14:paraId="5C737766" w14:textId="77777777" w:rsidR="00353D7E" w:rsidRDefault="00353D7E" w:rsidP="00455163">
            <w:r>
              <w:t>V(G)=A(Aristas)-N(Nodos)+2</w:t>
            </w:r>
          </w:p>
        </w:tc>
        <w:tc>
          <w:tcPr>
            <w:tcW w:w="3673" w:type="dxa"/>
            <w:shd w:val="clear" w:color="auto" w:fill="C5D3FF"/>
          </w:tcPr>
          <w:p w14:paraId="54B863F6" w14:textId="77777777" w:rsidR="00353D7E" w:rsidRDefault="00353D7E" w:rsidP="00455163">
            <w:r>
              <w:t>24-22+2</w:t>
            </w:r>
          </w:p>
        </w:tc>
      </w:tr>
      <w:tr w:rsidR="00353D7E" w14:paraId="38A43E8B" w14:textId="77777777" w:rsidTr="00455163">
        <w:tc>
          <w:tcPr>
            <w:tcW w:w="4815" w:type="dxa"/>
          </w:tcPr>
          <w:p w14:paraId="630AD7D1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32065980" w14:textId="77777777" w:rsidR="00353D7E" w:rsidRDefault="00353D7E" w:rsidP="00455163">
            <w:r>
              <w:t>4</w:t>
            </w:r>
          </w:p>
        </w:tc>
      </w:tr>
    </w:tbl>
    <w:p w14:paraId="1000396F" w14:textId="77777777" w:rsidR="00353D7E" w:rsidRDefault="00353D7E" w:rsidP="00353D7E"/>
    <w:p w14:paraId="73A8101E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353D7E" w14:paraId="5A38BF24" w14:textId="77777777" w:rsidTr="00455163">
        <w:tc>
          <w:tcPr>
            <w:tcW w:w="8488" w:type="dxa"/>
            <w:gridSpan w:val="2"/>
            <w:shd w:val="clear" w:color="auto" w:fill="C5D3FF"/>
          </w:tcPr>
          <w:p w14:paraId="117F42F7" w14:textId="77777777" w:rsidR="00353D7E" w:rsidRDefault="00353D7E" w:rsidP="00455163">
            <w:r>
              <w:t>DONDE:</w:t>
            </w:r>
          </w:p>
        </w:tc>
      </w:tr>
      <w:tr w:rsidR="00353D7E" w14:paraId="53DB5F59" w14:textId="77777777" w:rsidTr="00455163">
        <w:tc>
          <w:tcPr>
            <w:tcW w:w="4244" w:type="dxa"/>
          </w:tcPr>
          <w:p w14:paraId="4E09B7DF" w14:textId="77777777" w:rsidR="00353D7E" w:rsidRDefault="00353D7E" w:rsidP="00455163">
            <w:r>
              <w:t>P: Numero de nodos predicado</w:t>
            </w:r>
          </w:p>
        </w:tc>
        <w:tc>
          <w:tcPr>
            <w:tcW w:w="4244" w:type="dxa"/>
          </w:tcPr>
          <w:p w14:paraId="65DFC026" w14:textId="77777777" w:rsidR="00353D7E" w:rsidRDefault="00353D7E" w:rsidP="00455163">
            <w:r>
              <w:t>4</w:t>
            </w:r>
          </w:p>
        </w:tc>
      </w:tr>
      <w:tr w:rsidR="00353D7E" w14:paraId="44F40326" w14:textId="77777777" w:rsidTr="00455163">
        <w:tc>
          <w:tcPr>
            <w:tcW w:w="4244" w:type="dxa"/>
            <w:shd w:val="clear" w:color="auto" w:fill="C5D3FF"/>
          </w:tcPr>
          <w:p w14:paraId="21E5C89A" w14:textId="77777777" w:rsidR="00353D7E" w:rsidRDefault="00353D7E" w:rsidP="00455163">
            <w:r>
              <w:t>A: Numero de aristas</w:t>
            </w:r>
          </w:p>
        </w:tc>
        <w:tc>
          <w:tcPr>
            <w:tcW w:w="4244" w:type="dxa"/>
            <w:shd w:val="clear" w:color="auto" w:fill="C5D3FF"/>
          </w:tcPr>
          <w:p w14:paraId="074D8BAC" w14:textId="77777777" w:rsidR="00353D7E" w:rsidRDefault="00353D7E" w:rsidP="00455163">
            <w:r>
              <w:t>24</w:t>
            </w:r>
          </w:p>
        </w:tc>
      </w:tr>
      <w:tr w:rsidR="00353D7E" w14:paraId="44BDE3FB" w14:textId="77777777" w:rsidTr="00455163">
        <w:tc>
          <w:tcPr>
            <w:tcW w:w="4244" w:type="dxa"/>
          </w:tcPr>
          <w:p w14:paraId="6029B573" w14:textId="77777777" w:rsidR="00353D7E" w:rsidRDefault="00353D7E" w:rsidP="00455163">
            <w:r>
              <w:t>N: Numero de nodos</w:t>
            </w:r>
          </w:p>
        </w:tc>
        <w:tc>
          <w:tcPr>
            <w:tcW w:w="4244" w:type="dxa"/>
          </w:tcPr>
          <w:p w14:paraId="3B22E527" w14:textId="77777777" w:rsidR="00353D7E" w:rsidRDefault="00353D7E" w:rsidP="00455163">
            <w:r>
              <w:t>22</w:t>
            </w:r>
          </w:p>
        </w:tc>
      </w:tr>
    </w:tbl>
    <w:p w14:paraId="43DFF3B8" w14:textId="77777777" w:rsidR="00353D7E" w:rsidRDefault="00353D7E" w:rsidP="00353D7E"/>
    <w:p w14:paraId="0195A407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64C24D46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0D1B6122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6E6A071A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749F61A9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21727BEB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4008B306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28C8C00D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387C8884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1C8E08F8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0FFAE3D8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27038F77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4EA39255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7431B95E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32A139F8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6E39AB71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357311C7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1A7DBF5C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6522EB82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07B1D82F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4CBF4383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608DDA85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3D0509AB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0550A770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02341DA7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2462385B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6718C6BD" w14:textId="77777777" w:rsidR="00353D7E" w:rsidRDefault="00353D7E" w:rsidP="00353D7E">
      <w:pPr>
        <w:pStyle w:val="Ttulo1"/>
        <w:rPr>
          <w:rFonts w:eastAsia="Tahoma"/>
        </w:rPr>
      </w:pPr>
    </w:p>
    <w:p w14:paraId="3C8D1CAC" w14:textId="77777777" w:rsidR="00353D7E" w:rsidRDefault="00353D7E" w:rsidP="00353D7E">
      <w:pPr>
        <w:pStyle w:val="Ttulo1"/>
        <w:rPr>
          <w:bCs/>
        </w:rPr>
      </w:pPr>
      <w:bookmarkStart w:id="5" w:name="_Toc190925036"/>
      <w:r w:rsidRPr="19483A47">
        <w:rPr>
          <w:bCs/>
        </w:rPr>
        <w:t xml:space="preserve">REQUISITO PLANTEADO </w:t>
      </w:r>
      <w:r w:rsidRPr="00192E62">
        <w:rPr>
          <w:bCs/>
        </w:rPr>
        <w:t>REQ 00</w:t>
      </w:r>
      <w:r>
        <w:rPr>
          <w:bCs/>
        </w:rPr>
        <w:t>2-REGISTRAR PADRE DE FAMILIA</w:t>
      </w:r>
      <w:bookmarkEnd w:id="5"/>
    </w:p>
    <w:p w14:paraId="0C91CE6D" w14:textId="77777777" w:rsidR="00353D7E" w:rsidRPr="009C5B63" w:rsidRDefault="00353D7E" w:rsidP="00353D7E">
      <w:pPr>
        <w:pStyle w:val="Ttulo2"/>
      </w:pPr>
      <w:bookmarkStart w:id="6" w:name="_Toc190925037"/>
      <w:r w:rsidRPr="00727772">
        <w:t>CÓDIGO FUENT</w:t>
      </w:r>
      <w:r>
        <w:t>E</w:t>
      </w:r>
      <w:bookmarkEnd w:id="6"/>
    </w:p>
    <w:p w14:paraId="50A8DA34" w14:textId="1AA4036F" w:rsidR="00353D7E" w:rsidRDefault="00EA05BB" w:rsidP="00353D7E">
      <w:pPr>
        <w:pStyle w:val="Prrafodelista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168042" wp14:editId="10D33073">
                <wp:simplePos x="0" y="0"/>
                <wp:positionH relativeFrom="column">
                  <wp:posOffset>319644</wp:posOffset>
                </wp:positionH>
                <wp:positionV relativeFrom="paragraph">
                  <wp:posOffset>2195499</wp:posOffset>
                </wp:positionV>
                <wp:extent cx="274955" cy="316923"/>
                <wp:effectExtent l="76200" t="57150" r="67945" b="102235"/>
                <wp:wrapNone/>
                <wp:docPr id="10636305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" cy="3169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1B55D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68042" id="_x0000_s1029" type="#_x0000_t202" style="position:absolute;left:0;text-align:left;margin-left:25.15pt;margin-top:172.85pt;width:21.65pt;height:24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3891B55D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560AFB" wp14:editId="40117FAA">
                <wp:simplePos x="0" y="0"/>
                <wp:positionH relativeFrom="column">
                  <wp:posOffset>325582</wp:posOffset>
                </wp:positionH>
                <wp:positionV relativeFrom="paragraph">
                  <wp:posOffset>1162346</wp:posOffset>
                </wp:positionV>
                <wp:extent cx="274955" cy="269421"/>
                <wp:effectExtent l="76200" t="57150" r="67945" b="92710"/>
                <wp:wrapNone/>
                <wp:docPr id="165583445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" cy="26942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99AE0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0AFB" id="_x0000_s1030" type="#_x0000_t202" style="position:absolute;left:0;text-align:left;margin-left:25.65pt;margin-top:91.5pt;width:21.65pt;height:2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8099AE0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D9867B" wp14:editId="31E85D8A">
                <wp:simplePos x="0" y="0"/>
                <wp:positionH relativeFrom="column">
                  <wp:posOffset>321860</wp:posOffset>
                </wp:positionH>
                <wp:positionV relativeFrom="paragraph">
                  <wp:posOffset>105543</wp:posOffset>
                </wp:positionV>
                <wp:extent cx="274955" cy="269240"/>
                <wp:effectExtent l="76200" t="57150" r="67945" b="92710"/>
                <wp:wrapNone/>
                <wp:docPr id="3864874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" cy="2692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C78A8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9867B" id="_x0000_s1031" type="#_x0000_t202" style="position:absolute;left:0;text-align:left;margin-left:25.35pt;margin-top:8.3pt;width:21.65pt;height:21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4CC78A8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53D7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964C9C" wp14:editId="788535FD">
                <wp:simplePos x="0" y="0"/>
                <wp:positionH relativeFrom="column">
                  <wp:posOffset>328684</wp:posOffset>
                </wp:positionH>
                <wp:positionV relativeFrom="paragraph">
                  <wp:posOffset>804137</wp:posOffset>
                </wp:positionV>
                <wp:extent cx="298611" cy="258947"/>
                <wp:effectExtent l="76200" t="57150" r="82550" b="103505"/>
                <wp:wrapNone/>
                <wp:docPr id="102392936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611" cy="2589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ED980E" w14:textId="316ACA19" w:rsidR="00353D7E" w:rsidRPr="00EA05BB" w:rsidRDefault="00353D7E" w:rsidP="00EA05BB">
                            <w:pPr>
                              <w:rPr>
                                <w:sz w:val="12"/>
                                <w:szCs w:val="12"/>
                                <w:lang w:val="en-IN"/>
                              </w:rPr>
                            </w:pPr>
                            <w:r w:rsidRPr="00EA05BB">
                              <w:rPr>
                                <w:sz w:val="16"/>
                                <w:szCs w:val="16"/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64C9C" id="_x0000_s1032" type="#_x0000_t202" style="position:absolute;left:0;text-align:left;margin-left:25.9pt;margin-top:63.3pt;width:23.5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3DED980E" w14:textId="316ACA19" w:rsidR="00353D7E" w:rsidRPr="00EA05BB" w:rsidRDefault="00353D7E" w:rsidP="00EA05BB">
                      <w:pPr>
                        <w:rPr>
                          <w:sz w:val="12"/>
                          <w:szCs w:val="12"/>
                          <w:lang w:val="en-IN"/>
                        </w:rPr>
                      </w:pPr>
                      <w:r w:rsidRPr="00EA05BB">
                        <w:rPr>
                          <w:sz w:val="16"/>
                          <w:szCs w:val="16"/>
                          <w:lang w:val="en-I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53D7E" w:rsidRPr="00154554">
        <w:rPr>
          <w:b/>
          <w:bCs/>
          <w:noProof/>
        </w:rPr>
        <w:drawing>
          <wp:inline distT="0" distB="0" distL="0" distR="0" wp14:anchorId="72DDFBC2" wp14:editId="49102BE0">
            <wp:extent cx="4733206" cy="2867327"/>
            <wp:effectExtent l="0" t="0" r="0" b="0"/>
            <wp:docPr id="2069768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80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956" cy="28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D5FA" w14:textId="77777777" w:rsidR="00353D7E" w:rsidRPr="00192E62" w:rsidRDefault="00353D7E" w:rsidP="00353D7E">
      <w:pPr>
        <w:rPr>
          <w:b/>
          <w:bCs/>
        </w:rPr>
      </w:pPr>
      <w:r>
        <w:rPr>
          <w:b/>
          <w:bCs/>
        </w:rPr>
        <w:t xml:space="preserve">            </w:t>
      </w:r>
      <w:r w:rsidRPr="00192E62">
        <w:rPr>
          <w:b/>
          <w:bCs/>
        </w:rPr>
        <w:t xml:space="preserve"> </w:t>
      </w:r>
      <w:r w:rsidRPr="00154554">
        <w:rPr>
          <w:noProof/>
        </w:rPr>
        <w:drawing>
          <wp:inline distT="0" distB="0" distL="0" distR="0" wp14:anchorId="0C700785" wp14:editId="40DD364F">
            <wp:extent cx="4682319" cy="1484919"/>
            <wp:effectExtent l="0" t="0" r="4445" b="1270"/>
            <wp:docPr id="951580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80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8788" cy="15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D6E7" w14:textId="77777777" w:rsidR="00353D7E" w:rsidRDefault="00353D7E" w:rsidP="00353D7E">
      <w:pPr>
        <w:pStyle w:val="Prrafodelista"/>
        <w:rPr>
          <w:b/>
          <w:bCs/>
        </w:rPr>
      </w:pPr>
    </w:p>
    <w:p w14:paraId="420911CB" w14:textId="77777777" w:rsidR="00353D7E" w:rsidRDefault="00353D7E" w:rsidP="00353D7E">
      <w:pPr>
        <w:pStyle w:val="Prrafodelista"/>
        <w:rPr>
          <w:b/>
          <w:bCs/>
        </w:rPr>
      </w:pPr>
    </w:p>
    <w:p w14:paraId="70FC6339" w14:textId="77777777" w:rsidR="00353D7E" w:rsidRDefault="00353D7E" w:rsidP="00353D7E">
      <w:pPr>
        <w:rPr>
          <w:b/>
          <w:bCs/>
        </w:rPr>
      </w:pPr>
    </w:p>
    <w:p w14:paraId="1D7770AE" w14:textId="77777777" w:rsidR="00353D7E" w:rsidRDefault="00353D7E" w:rsidP="00353D7E">
      <w:pPr>
        <w:rPr>
          <w:b/>
          <w:bCs/>
        </w:rPr>
      </w:pPr>
    </w:p>
    <w:p w14:paraId="0A2A7724" w14:textId="77777777" w:rsidR="00353D7E" w:rsidRDefault="00353D7E" w:rsidP="00353D7E">
      <w:pPr>
        <w:rPr>
          <w:b/>
          <w:bCs/>
        </w:rPr>
      </w:pPr>
    </w:p>
    <w:p w14:paraId="1A294ED6" w14:textId="77777777" w:rsidR="00353D7E" w:rsidRDefault="00353D7E" w:rsidP="00353D7E">
      <w:pPr>
        <w:rPr>
          <w:b/>
          <w:bCs/>
        </w:rPr>
      </w:pPr>
    </w:p>
    <w:p w14:paraId="3DC22868" w14:textId="77777777" w:rsidR="00353D7E" w:rsidRDefault="00353D7E" w:rsidP="00353D7E">
      <w:pPr>
        <w:rPr>
          <w:b/>
          <w:bCs/>
        </w:rPr>
      </w:pPr>
    </w:p>
    <w:p w14:paraId="5C94EE41" w14:textId="77777777" w:rsidR="00353D7E" w:rsidRDefault="00353D7E" w:rsidP="00353D7E">
      <w:pPr>
        <w:rPr>
          <w:b/>
          <w:bCs/>
        </w:rPr>
      </w:pPr>
    </w:p>
    <w:p w14:paraId="58851099" w14:textId="77777777" w:rsidR="00353D7E" w:rsidRDefault="00353D7E" w:rsidP="00353D7E">
      <w:pPr>
        <w:rPr>
          <w:b/>
          <w:bCs/>
        </w:rPr>
      </w:pPr>
    </w:p>
    <w:p w14:paraId="03DAA763" w14:textId="77777777" w:rsidR="00353D7E" w:rsidRDefault="00353D7E" w:rsidP="00353D7E">
      <w:pPr>
        <w:rPr>
          <w:b/>
          <w:bCs/>
        </w:rPr>
      </w:pPr>
    </w:p>
    <w:p w14:paraId="14D0C603" w14:textId="77777777" w:rsidR="00353D7E" w:rsidRPr="00353D7E" w:rsidRDefault="00353D7E" w:rsidP="00353D7E">
      <w:pPr>
        <w:rPr>
          <w:b/>
          <w:bCs/>
        </w:rPr>
      </w:pPr>
    </w:p>
    <w:p w14:paraId="28492474" w14:textId="77777777" w:rsidR="00353D7E" w:rsidRDefault="00353D7E" w:rsidP="00353D7E">
      <w:pPr>
        <w:pStyle w:val="Ttulo3"/>
      </w:pPr>
    </w:p>
    <w:p w14:paraId="190834EF" w14:textId="77777777" w:rsidR="00353D7E" w:rsidRDefault="00353D7E" w:rsidP="00353D7E">
      <w:pPr>
        <w:pStyle w:val="Ttulo3"/>
      </w:pPr>
      <w:bookmarkStart w:id="7" w:name="_Toc190925038"/>
      <w:r w:rsidRPr="00727772">
        <w:t>DIAGRAMA DE FLUJO</w:t>
      </w:r>
      <w:bookmarkEnd w:id="7"/>
    </w:p>
    <w:p w14:paraId="6AE3708A" w14:textId="77777777" w:rsidR="00353D7E" w:rsidRDefault="00353D7E" w:rsidP="00353D7E">
      <w:pPr>
        <w:pStyle w:val="Prrafodelista"/>
      </w:pPr>
      <w:r w:rsidRPr="00A7731F">
        <w:rPr>
          <w:noProof/>
        </w:rPr>
        <w:drawing>
          <wp:inline distT="0" distB="0" distL="0" distR="0" wp14:anchorId="017948FF" wp14:editId="24F21F60">
            <wp:extent cx="1839371" cy="3315335"/>
            <wp:effectExtent l="0" t="0" r="8890" b="0"/>
            <wp:docPr id="2041973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73155" name=""/>
                    <pic:cNvPicPr/>
                  </pic:nvPicPr>
                  <pic:blipFill rotWithShape="1">
                    <a:blip r:embed="rId21"/>
                    <a:srcRect r="12006"/>
                    <a:stretch/>
                  </pic:blipFill>
                  <pic:spPr bwMode="auto">
                    <a:xfrm>
                      <a:off x="0" y="0"/>
                      <a:ext cx="1877608" cy="338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1556B" w14:textId="77777777" w:rsidR="00353D7E" w:rsidRDefault="00353D7E" w:rsidP="00353D7E">
      <w:pPr>
        <w:pStyle w:val="Prrafodelista"/>
      </w:pPr>
      <w:r w:rsidRPr="00A7731F">
        <w:rPr>
          <w:noProof/>
        </w:rPr>
        <w:drawing>
          <wp:inline distT="0" distB="0" distL="0" distR="0" wp14:anchorId="77AA7D50" wp14:editId="629670CA">
            <wp:extent cx="1760088" cy="3846991"/>
            <wp:effectExtent l="0" t="0" r="0" b="1270"/>
            <wp:docPr id="40076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67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775" cy="39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CA4D" w14:textId="77777777" w:rsidR="00353D7E" w:rsidRDefault="00353D7E" w:rsidP="00353D7E">
      <w:pPr>
        <w:pStyle w:val="Prrafodelista"/>
      </w:pPr>
      <w:r w:rsidRPr="00A7731F">
        <w:rPr>
          <w:noProof/>
        </w:rPr>
        <w:drawing>
          <wp:inline distT="0" distB="0" distL="0" distR="0" wp14:anchorId="4071EE3E" wp14:editId="6DCD99D6">
            <wp:extent cx="1765560" cy="745262"/>
            <wp:effectExtent l="0" t="0" r="6350" b="0"/>
            <wp:docPr id="1762927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272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5227" cy="7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EB07" w14:textId="77777777" w:rsidR="00353D7E" w:rsidRDefault="00353D7E" w:rsidP="00353D7E">
      <w:pPr>
        <w:pStyle w:val="Ttulo4"/>
      </w:pPr>
    </w:p>
    <w:p w14:paraId="72C63292" w14:textId="77777777" w:rsidR="00353D7E" w:rsidRPr="00C65622" w:rsidRDefault="00353D7E" w:rsidP="00353D7E">
      <w:pPr>
        <w:pStyle w:val="Ttulo4"/>
      </w:pPr>
      <w:r w:rsidRPr="00727772">
        <w:t>GRAFO DE FLUJO</w:t>
      </w:r>
    </w:p>
    <w:p w14:paraId="388F12BC" w14:textId="77777777" w:rsidR="00353D7E" w:rsidRDefault="00353D7E" w:rsidP="00353D7E">
      <w:pPr>
        <w:rPr>
          <w:b/>
          <w:bCs/>
        </w:rPr>
      </w:pPr>
      <w:r w:rsidRPr="00E22373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0393945E" wp14:editId="4FAF83BC">
            <wp:simplePos x="0" y="0"/>
            <wp:positionH relativeFrom="column">
              <wp:posOffset>215265</wp:posOffset>
            </wp:positionH>
            <wp:positionV relativeFrom="paragraph">
              <wp:posOffset>3300095</wp:posOffset>
            </wp:positionV>
            <wp:extent cx="1943100" cy="4809490"/>
            <wp:effectExtent l="0" t="0" r="0" b="0"/>
            <wp:wrapTopAndBottom/>
            <wp:docPr id="229908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0889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18E9">
        <w:rPr>
          <w:b/>
          <w:bCs/>
          <w:noProof/>
        </w:rPr>
        <w:drawing>
          <wp:inline distT="0" distB="0" distL="0" distR="0" wp14:anchorId="1B5D95DF" wp14:editId="704B45EE">
            <wp:extent cx="2438400" cy="3295650"/>
            <wp:effectExtent l="0" t="0" r="0" b="0"/>
            <wp:docPr id="1729643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433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1" cy="32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8E56" w14:textId="77777777" w:rsidR="00353D7E" w:rsidRDefault="00353D7E" w:rsidP="00353D7E">
      <w:pPr>
        <w:rPr>
          <w:b/>
          <w:bCs/>
        </w:rPr>
      </w:pPr>
    </w:p>
    <w:p w14:paraId="0637637F" w14:textId="77777777" w:rsidR="00353D7E" w:rsidRDefault="00353D7E" w:rsidP="00353D7E">
      <w:pPr>
        <w:rPr>
          <w:b/>
          <w:bCs/>
        </w:rPr>
      </w:pPr>
      <w:r w:rsidRPr="00E22373">
        <w:rPr>
          <w:b/>
          <w:bCs/>
          <w:noProof/>
        </w:rPr>
        <w:drawing>
          <wp:inline distT="0" distB="0" distL="0" distR="0" wp14:anchorId="12C6A4F7" wp14:editId="69B3419D">
            <wp:extent cx="1276350" cy="3705225"/>
            <wp:effectExtent l="0" t="0" r="0" b="9525"/>
            <wp:docPr id="1178594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946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7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A1FB" w14:textId="77777777" w:rsidR="00353D7E" w:rsidRDefault="00353D7E" w:rsidP="00353D7E">
      <w:pPr>
        <w:rPr>
          <w:b/>
          <w:bCs/>
        </w:rPr>
      </w:pPr>
      <w:r w:rsidRPr="005518E9">
        <w:rPr>
          <w:b/>
          <w:bCs/>
          <w:noProof/>
        </w:rPr>
        <w:lastRenderedPageBreak/>
        <w:drawing>
          <wp:inline distT="0" distB="0" distL="0" distR="0" wp14:anchorId="1CE9127B" wp14:editId="3476C87C">
            <wp:extent cx="1228725" cy="5314950"/>
            <wp:effectExtent l="0" t="0" r="9525" b="0"/>
            <wp:docPr id="1709925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253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8898" cy="53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DF6B" w14:textId="77777777" w:rsidR="00353D7E" w:rsidRDefault="00353D7E" w:rsidP="00353D7E">
      <w:pPr>
        <w:rPr>
          <w:b/>
          <w:bCs/>
        </w:rPr>
      </w:pPr>
      <w:r w:rsidRPr="005518E9"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4BF601AE" wp14:editId="244644D1">
            <wp:simplePos x="0" y="0"/>
            <wp:positionH relativeFrom="column">
              <wp:posOffset>118753</wp:posOffset>
            </wp:positionH>
            <wp:positionV relativeFrom="paragraph">
              <wp:posOffset>54074</wp:posOffset>
            </wp:positionV>
            <wp:extent cx="990206" cy="2761013"/>
            <wp:effectExtent l="0" t="0" r="635" b="1270"/>
            <wp:wrapThrough wrapText="bothSides">
              <wp:wrapPolygon edited="0">
                <wp:start x="0" y="0"/>
                <wp:lineTo x="0" y="21461"/>
                <wp:lineTo x="21198" y="21461"/>
                <wp:lineTo x="21198" y="0"/>
                <wp:lineTo x="0" y="0"/>
              </wp:wrapPolygon>
            </wp:wrapThrough>
            <wp:docPr id="1877032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3245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206" cy="2761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4D3A8" w14:textId="71175E8D" w:rsidR="00353D7E" w:rsidRDefault="00353D7E" w:rsidP="00353D7E">
      <w:pPr>
        <w:rPr>
          <w:b/>
          <w:bCs/>
        </w:rPr>
      </w:pPr>
      <w:r w:rsidRPr="005518E9">
        <w:rPr>
          <w:b/>
          <w:bCs/>
          <w:noProof/>
        </w:rPr>
        <w:lastRenderedPageBreak/>
        <w:drawing>
          <wp:inline distT="0" distB="0" distL="0" distR="0" wp14:anchorId="43780D0C" wp14:editId="20261C46">
            <wp:extent cx="894552" cy="3818535"/>
            <wp:effectExtent l="0" t="0" r="1270" b="0"/>
            <wp:docPr id="1327433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331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3921" cy="38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881A" w14:textId="77777777" w:rsidR="00353D7E" w:rsidRDefault="00353D7E" w:rsidP="00353D7E"/>
    <w:p w14:paraId="6B6A56DD" w14:textId="77777777" w:rsidR="00353D7E" w:rsidRDefault="00353D7E" w:rsidP="00353D7E">
      <w:pPr>
        <w:pStyle w:val="Ttulo4"/>
      </w:pPr>
      <w:r w:rsidRPr="00727772">
        <w:t>IDENTIFICACION DE RUTAS</w:t>
      </w:r>
    </w:p>
    <w:p w14:paraId="69933B38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 xml:space="preserve">Ruta1: </w:t>
      </w:r>
      <w:r>
        <w:rPr>
          <w:bCs/>
        </w:rPr>
        <w:t>1,2,3,4,5,6,7,8,9,10,11,12,13,14,15,16,17,18,19,20,21,22,23,24,25,26,27,28,29,30,31,32,33,34,35,36,37,38,39,40,41,42,43,44,45,46</w:t>
      </w:r>
    </w:p>
    <w:p w14:paraId="5053B294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Ruta2:</w:t>
      </w:r>
      <w:r>
        <w:rPr>
          <w:bCs/>
        </w:rPr>
        <w:t>1,2,3,5,6,7,8,11,12,13,14,15,16,17,18,19,20,21,22,23,24,25,26,27,28,29,30,31,32,33,34,35,36,37,38,39,40,41,42,43,45,46</w:t>
      </w:r>
    </w:p>
    <w:p w14:paraId="35F6AC6F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Ruta3:</w:t>
      </w:r>
      <w:r>
        <w:rPr>
          <w:bCs/>
        </w:rPr>
        <w:t>1,2,3,4,5,6,7,8,9,10,11</w:t>
      </w:r>
    </w:p>
    <w:p w14:paraId="534201E7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Ruta4:</w:t>
      </w:r>
      <w:r>
        <w:rPr>
          <w:bCs/>
        </w:rPr>
        <w:t>1,2,3,4,5,6,7,8,9,10,11,12,13,14,15,16,17,18,19,20,21,22,23</w:t>
      </w:r>
    </w:p>
    <w:p w14:paraId="264FE41F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 xml:space="preserve">Ruta5: </w:t>
      </w:r>
      <w:r>
        <w:rPr>
          <w:bCs/>
        </w:rPr>
        <w:t>1,2,3,5,6,7,8,11,12,13,14,15,16,17,18,19,20,21,22,23,24,25,26,27,28,29,30,31,32,33,34,35,36,37,38,39,40,41,42,43,45,46</w:t>
      </w:r>
    </w:p>
    <w:p w14:paraId="61EF2DA3" w14:textId="77777777" w:rsidR="00353D7E" w:rsidRDefault="00353D7E" w:rsidP="00353D7E">
      <w:pPr>
        <w:pStyle w:val="Prrafodelista"/>
        <w:rPr>
          <w:bCs/>
        </w:rPr>
      </w:pPr>
    </w:p>
    <w:p w14:paraId="092D3BFB" w14:textId="77777777" w:rsidR="00353D7E" w:rsidRDefault="00353D7E" w:rsidP="00353D7E">
      <w:pPr>
        <w:pStyle w:val="Prrafodelista"/>
        <w:rPr>
          <w:bCs/>
        </w:rPr>
      </w:pPr>
    </w:p>
    <w:p w14:paraId="1553860E" w14:textId="77777777" w:rsidR="00353D7E" w:rsidRDefault="00353D7E" w:rsidP="00353D7E">
      <w:pPr>
        <w:pStyle w:val="Prrafodelista"/>
        <w:rPr>
          <w:bCs/>
        </w:rPr>
      </w:pPr>
    </w:p>
    <w:p w14:paraId="0888673B" w14:textId="77777777" w:rsidR="00353D7E" w:rsidRPr="00682E2D" w:rsidRDefault="00353D7E" w:rsidP="00353D7E">
      <w:pPr>
        <w:pStyle w:val="Prrafodelista"/>
        <w:rPr>
          <w:bCs/>
        </w:rPr>
      </w:pPr>
    </w:p>
    <w:p w14:paraId="2FB69EC8" w14:textId="77777777" w:rsidR="00353D7E" w:rsidRPr="00A26F5E" w:rsidRDefault="00353D7E" w:rsidP="00353D7E">
      <w:pPr>
        <w:pStyle w:val="Ttulo4"/>
      </w:pPr>
      <w:r w:rsidRPr="00727772">
        <w:t>COMPLEJIDAD CICLOMÁTICA</w:t>
      </w:r>
    </w:p>
    <w:p w14:paraId="0BF62CF6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5"/>
        <w:gridCol w:w="3673"/>
      </w:tblGrid>
      <w:tr w:rsidR="00353D7E" w14:paraId="76E44EED" w14:textId="77777777" w:rsidTr="00455163">
        <w:tc>
          <w:tcPr>
            <w:tcW w:w="4815" w:type="dxa"/>
            <w:shd w:val="clear" w:color="auto" w:fill="C5D3FF"/>
          </w:tcPr>
          <w:p w14:paraId="7E2785B9" w14:textId="77777777" w:rsidR="00353D7E" w:rsidRDefault="00353D7E" w:rsidP="00455163">
            <w:r>
              <w:t>V(G): Numero de nodos predicados(decisiones)+1</w:t>
            </w:r>
          </w:p>
        </w:tc>
        <w:tc>
          <w:tcPr>
            <w:tcW w:w="3673" w:type="dxa"/>
            <w:shd w:val="clear" w:color="auto" w:fill="C5D3FF"/>
          </w:tcPr>
          <w:p w14:paraId="4D41F86D" w14:textId="77777777" w:rsidR="00353D7E" w:rsidRDefault="00353D7E" w:rsidP="00455163">
            <w:r>
              <w:t>4+1</w:t>
            </w:r>
          </w:p>
        </w:tc>
      </w:tr>
      <w:tr w:rsidR="00353D7E" w14:paraId="6B9734CE" w14:textId="77777777" w:rsidTr="00455163">
        <w:tc>
          <w:tcPr>
            <w:tcW w:w="4815" w:type="dxa"/>
          </w:tcPr>
          <w:p w14:paraId="2FB4D86E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47DFB107" w14:textId="77777777" w:rsidR="00353D7E" w:rsidRDefault="00353D7E" w:rsidP="00455163">
            <w:r>
              <w:t>5</w:t>
            </w:r>
          </w:p>
        </w:tc>
      </w:tr>
      <w:tr w:rsidR="00353D7E" w14:paraId="40B8A03D" w14:textId="77777777" w:rsidTr="00455163">
        <w:tc>
          <w:tcPr>
            <w:tcW w:w="4815" w:type="dxa"/>
            <w:shd w:val="clear" w:color="auto" w:fill="C5D3FF"/>
          </w:tcPr>
          <w:p w14:paraId="22D1A5D1" w14:textId="77777777" w:rsidR="00353D7E" w:rsidRDefault="00353D7E" w:rsidP="00455163">
            <w:r>
              <w:t>V(G)=A(Aristas)-N(Nodos)+2</w:t>
            </w:r>
          </w:p>
        </w:tc>
        <w:tc>
          <w:tcPr>
            <w:tcW w:w="3673" w:type="dxa"/>
            <w:shd w:val="clear" w:color="auto" w:fill="C5D3FF"/>
          </w:tcPr>
          <w:p w14:paraId="5FD31AD1" w14:textId="77777777" w:rsidR="00353D7E" w:rsidRDefault="00353D7E" w:rsidP="00455163">
            <w:r>
              <w:t>49-46+2</w:t>
            </w:r>
          </w:p>
        </w:tc>
      </w:tr>
      <w:tr w:rsidR="00353D7E" w14:paraId="7A6BC71E" w14:textId="77777777" w:rsidTr="00455163">
        <w:tc>
          <w:tcPr>
            <w:tcW w:w="4815" w:type="dxa"/>
          </w:tcPr>
          <w:p w14:paraId="05E8159C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3391C628" w14:textId="77777777" w:rsidR="00353D7E" w:rsidRDefault="00353D7E" w:rsidP="00455163">
            <w:r>
              <w:t>5</w:t>
            </w:r>
          </w:p>
        </w:tc>
      </w:tr>
    </w:tbl>
    <w:p w14:paraId="13C2BAE5" w14:textId="77777777" w:rsidR="00353D7E" w:rsidRDefault="00353D7E" w:rsidP="00353D7E"/>
    <w:p w14:paraId="3088935F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353D7E" w14:paraId="14C9E4F3" w14:textId="77777777" w:rsidTr="00455163">
        <w:tc>
          <w:tcPr>
            <w:tcW w:w="8488" w:type="dxa"/>
            <w:gridSpan w:val="2"/>
            <w:shd w:val="clear" w:color="auto" w:fill="C5D3FF"/>
          </w:tcPr>
          <w:p w14:paraId="028A757D" w14:textId="77777777" w:rsidR="00353D7E" w:rsidRDefault="00353D7E" w:rsidP="00455163">
            <w:r>
              <w:t>DONDE:</w:t>
            </w:r>
          </w:p>
        </w:tc>
      </w:tr>
      <w:tr w:rsidR="00353D7E" w14:paraId="7F8DFDB9" w14:textId="77777777" w:rsidTr="00455163">
        <w:tc>
          <w:tcPr>
            <w:tcW w:w="4244" w:type="dxa"/>
          </w:tcPr>
          <w:p w14:paraId="2060FC06" w14:textId="77777777" w:rsidR="00353D7E" w:rsidRDefault="00353D7E" w:rsidP="00455163">
            <w:r>
              <w:t>P: Numero de nodos predicado</w:t>
            </w:r>
          </w:p>
        </w:tc>
        <w:tc>
          <w:tcPr>
            <w:tcW w:w="4244" w:type="dxa"/>
          </w:tcPr>
          <w:p w14:paraId="43B13012" w14:textId="77777777" w:rsidR="00353D7E" w:rsidRDefault="00353D7E" w:rsidP="00455163">
            <w:r>
              <w:t>4</w:t>
            </w:r>
          </w:p>
        </w:tc>
      </w:tr>
      <w:tr w:rsidR="00353D7E" w14:paraId="0C6F9526" w14:textId="77777777" w:rsidTr="00455163">
        <w:tc>
          <w:tcPr>
            <w:tcW w:w="4244" w:type="dxa"/>
            <w:shd w:val="clear" w:color="auto" w:fill="C5D3FF"/>
          </w:tcPr>
          <w:p w14:paraId="054BA496" w14:textId="77777777" w:rsidR="00353D7E" w:rsidRDefault="00353D7E" w:rsidP="00455163">
            <w:r>
              <w:t>A: Numero de aristas</w:t>
            </w:r>
          </w:p>
        </w:tc>
        <w:tc>
          <w:tcPr>
            <w:tcW w:w="4244" w:type="dxa"/>
            <w:shd w:val="clear" w:color="auto" w:fill="C5D3FF"/>
          </w:tcPr>
          <w:p w14:paraId="41F5C411" w14:textId="77777777" w:rsidR="00353D7E" w:rsidRDefault="00353D7E" w:rsidP="00455163">
            <w:r>
              <w:t>15</w:t>
            </w:r>
          </w:p>
        </w:tc>
      </w:tr>
      <w:tr w:rsidR="00353D7E" w14:paraId="0F9A0080" w14:textId="77777777" w:rsidTr="00455163">
        <w:tc>
          <w:tcPr>
            <w:tcW w:w="4244" w:type="dxa"/>
          </w:tcPr>
          <w:p w14:paraId="2FB98588" w14:textId="77777777" w:rsidR="00353D7E" w:rsidRDefault="00353D7E" w:rsidP="00455163">
            <w:r>
              <w:lastRenderedPageBreak/>
              <w:t>N: Numero de nodos</w:t>
            </w:r>
          </w:p>
        </w:tc>
        <w:tc>
          <w:tcPr>
            <w:tcW w:w="4244" w:type="dxa"/>
          </w:tcPr>
          <w:p w14:paraId="7B448B1E" w14:textId="77777777" w:rsidR="00353D7E" w:rsidRDefault="00353D7E" w:rsidP="00455163">
            <w:r>
              <w:t>15</w:t>
            </w:r>
          </w:p>
        </w:tc>
      </w:tr>
    </w:tbl>
    <w:p w14:paraId="482B73E2" w14:textId="77777777" w:rsidR="00353D7E" w:rsidRPr="00353D7E" w:rsidRDefault="00353D7E" w:rsidP="00353D7E">
      <w:pPr>
        <w:rPr>
          <w:b/>
          <w:bCs/>
        </w:rPr>
      </w:pPr>
    </w:p>
    <w:p w14:paraId="46098B14" w14:textId="77777777" w:rsidR="00353D7E" w:rsidRDefault="00353D7E" w:rsidP="00353D7E">
      <w:pPr>
        <w:pStyle w:val="Prrafodelista"/>
        <w:rPr>
          <w:b/>
          <w:bCs/>
        </w:rPr>
      </w:pPr>
    </w:p>
    <w:p w14:paraId="77296045" w14:textId="77777777" w:rsidR="00353D7E" w:rsidRDefault="00353D7E" w:rsidP="00353D7E">
      <w:pPr>
        <w:pStyle w:val="Ttulo1"/>
      </w:pPr>
      <w:bookmarkStart w:id="8" w:name="_Toc190925039"/>
      <w:r>
        <w:t xml:space="preserve">REQUISITO PLANTEADO </w:t>
      </w:r>
      <w:r w:rsidRPr="00192E62">
        <w:t>REQ 00</w:t>
      </w:r>
      <w:r>
        <w:t>3-REGISTRAR PAGO</w:t>
      </w:r>
      <w:bookmarkEnd w:id="8"/>
    </w:p>
    <w:p w14:paraId="095F2763" w14:textId="77777777" w:rsidR="00353D7E" w:rsidRDefault="00353D7E" w:rsidP="00353D7E"/>
    <w:p w14:paraId="2276BF3B" w14:textId="77777777" w:rsidR="00353D7E" w:rsidRDefault="00353D7E" w:rsidP="00353D7E">
      <w:pPr>
        <w:pStyle w:val="Ttulo2"/>
      </w:pPr>
      <w:bookmarkStart w:id="9" w:name="_Toc190925040"/>
      <w:r>
        <w:t>CÓDIGO FUENTE</w:t>
      </w:r>
      <w:bookmarkEnd w:id="9"/>
    </w:p>
    <w:p w14:paraId="4093121A" w14:textId="77777777" w:rsidR="00353D7E" w:rsidRDefault="00353D7E" w:rsidP="00353D7E">
      <w:pPr>
        <w:pStyle w:val="Prrafodelista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843D98" wp14:editId="01396E78">
                <wp:simplePos x="0" y="0"/>
                <wp:positionH relativeFrom="margin">
                  <wp:posOffset>277685</wp:posOffset>
                </wp:positionH>
                <wp:positionV relativeFrom="paragraph">
                  <wp:posOffset>1294757</wp:posOffset>
                </wp:positionV>
                <wp:extent cx="274955" cy="293172"/>
                <wp:effectExtent l="76200" t="57150" r="67945" b="88265"/>
                <wp:wrapNone/>
                <wp:docPr id="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" cy="2931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59FC4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2</w:t>
                            </w:r>
                          </w:p>
                          <w:p w14:paraId="455F1033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1E320683" wp14:editId="00308EAF">
                                  <wp:extent cx="53975" cy="51435"/>
                                  <wp:effectExtent l="0" t="0" r="3175" b="5715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FD40E1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43D98" id="_x0000_s1033" type="#_x0000_t202" style="position:absolute;left:0;text-align:left;margin-left:21.85pt;margin-top:101.95pt;width:21.65pt;height:23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53D59FC4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2</w:t>
                      </w:r>
                    </w:p>
                    <w:p w14:paraId="455F1033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1E320683" wp14:editId="00308EAF">
                            <wp:extent cx="53975" cy="51435"/>
                            <wp:effectExtent l="0" t="0" r="3175" b="5715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FD40E1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7248B4" wp14:editId="585BF1CA">
                <wp:simplePos x="0" y="0"/>
                <wp:positionH relativeFrom="margin">
                  <wp:posOffset>277380</wp:posOffset>
                </wp:positionH>
                <wp:positionV relativeFrom="paragraph">
                  <wp:posOffset>23783</wp:posOffset>
                </wp:positionV>
                <wp:extent cx="274955" cy="243840"/>
                <wp:effectExtent l="76200" t="57150" r="67945" b="99060"/>
                <wp:wrapNone/>
                <wp:docPr id="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" cy="243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DE80CD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1</w:t>
                            </w: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54D573F1" wp14:editId="1BCDB540">
                                  <wp:extent cx="53975" cy="51435"/>
                                  <wp:effectExtent l="0" t="0" r="3175" b="5715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001F47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248B4" id="_x0000_s1034" type="#_x0000_t202" style="position:absolute;left:0;text-align:left;margin-left:21.85pt;margin-top:1.85pt;width:21.65pt;height:19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61DE80CD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1</w:t>
                      </w: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54D573F1" wp14:editId="1BCDB540">
                            <wp:extent cx="53975" cy="51435"/>
                            <wp:effectExtent l="0" t="0" r="3175" b="5715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001F47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3A06">
        <w:rPr>
          <w:b/>
          <w:bCs/>
          <w:noProof/>
        </w:rPr>
        <w:drawing>
          <wp:inline distT="0" distB="0" distL="0" distR="0" wp14:anchorId="5A57A866" wp14:editId="6FE43EF9">
            <wp:extent cx="5396230" cy="3555242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140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36DA" w14:textId="77777777" w:rsidR="00353D7E" w:rsidRDefault="00353D7E" w:rsidP="00353D7E">
      <w:pPr>
        <w:pStyle w:val="Prrafodelista"/>
        <w:rPr>
          <w:b/>
          <w:bCs/>
        </w:rPr>
      </w:pPr>
    </w:p>
    <w:p w14:paraId="1F872702" w14:textId="77777777" w:rsidR="00353D7E" w:rsidRDefault="00353D7E" w:rsidP="00353D7E">
      <w:pPr>
        <w:pStyle w:val="Prrafodelista"/>
        <w:rPr>
          <w:b/>
          <w:bCs/>
        </w:rPr>
      </w:pPr>
    </w:p>
    <w:p w14:paraId="1EF03B17" w14:textId="77777777" w:rsidR="00353D7E" w:rsidRDefault="00353D7E" w:rsidP="00353D7E">
      <w:pPr>
        <w:pStyle w:val="Prrafodelista"/>
        <w:rPr>
          <w:b/>
          <w:bCs/>
        </w:rPr>
      </w:pPr>
    </w:p>
    <w:p w14:paraId="0117A026" w14:textId="77777777" w:rsidR="00353D7E" w:rsidRDefault="00353D7E" w:rsidP="00353D7E">
      <w:pPr>
        <w:pStyle w:val="Prrafodelista"/>
        <w:rPr>
          <w:b/>
          <w:bCs/>
        </w:rPr>
      </w:pPr>
    </w:p>
    <w:p w14:paraId="02678D87" w14:textId="77777777" w:rsidR="00353D7E" w:rsidRDefault="00353D7E" w:rsidP="00353D7E">
      <w:pPr>
        <w:pStyle w:val="Prrafodelista"/>
        <w:rPr>
          <w:b/>
          <w:bCs/>
        </w:rPr>
      </w:pPr>
    </w:p>
    <w:p w14:paraId="59AD1E9A" w14:textId="77777777" w:rsidR="00353D7E" w:rsidRDefault="00353D7E" w:rsidP="00353D7E">
      <w:pPr>
        <w:pStyle w:val="Prrafodelista"/>
        <w:rPr>
          <w:b/>
          <w:bCs/>
        </w:rPr>
      </w:pPr>
    </w:p>
    <w:p w14:paraId="617BE5E0" w14:textId="77777777" w:rsidR="00353D7E" w:rsidRDefault="00353D7E" w:rsidP="00353D7E">
      <w:pPr>
        <w:pStyle w:val="Prrafodelista"/>
        <w:rPr>
          <w:b/>
          <w:bCs/>
        </w:rPr>
      </w:pPr>
    </w:p>
    <w:p w14:paraId="692EB17E" w14:textId="77777777" w:rsidR="00353D7E" w:rsidRDefault="00353D7E" w:rsidP="00353D7E">
      <w:pPr>
        <w:pStyle w:val="Prrafodelista"/>
        <w:rPr>
          <w:b/>
          <w:bCs/>
        </w:rPr>
      </w:pPr>
    </w:p>
    <w:p w14:paraId="3F5C16ED" w14:textId="77777777" w:rsidR="00353D7E" w:rsidRDefault="00353D7E" w:rsidP="00353D7E">
      <w:pPr>
        <w:pStyle w:val="Prrafodelista"/>
        <w:rPr>
          <w:b/>
          <w:bCs/>
        </w:rPr>
      </w:pPr>
    </w:p>
    <w:p w14:paraId="4AE84801" w14:textId="77777777" w:rsidR="00353D7E" w:rsidRDefault="00353D7E" w:rsidP="00353D7E">
      <w:pPr>
        <w:pStyle w:val="Prrafodelista"/>
        <w:rPr>
          <w:b/>
          <w:bCs/>
        </w:rPr>
      </w:pPr>
    </w:p>
    <w:p w14:paraId="4C1F3A42" w14:textId="77777777" w:rsidR="00353D7E" w:rsidRDefault="00353D7E" w:rsidP="00353D7E">
      <w:pPr>
        <w:pStyle w:val="Prrafodelista"/>
        <w:rPr>
          <w:b/>
          <w:bCs/>
        </w:rPr>
      </w:pPr>
    </w:p>
    <w:p w14:paraId="650AE565" w14:textId="77777777" w:rsidR="00353D7E" w:rsidRDefault="00353D7E" w:rsidP="00353D7E">
      <w:pPr>
        <w:pStyle w:val="Prrafodelista"/>
        <w:rPr>
          <w:b/>
          <w:bCs/>
        </w:rPr>
      </w:pPr>
    </w:p>
    <w:p w14:paraId="56688F21" w14:textId="77777777" w:rsidR="00353D7E" w:rsidRPr="00353D7E" w:rsidRDefault="00353D7E" w:rsidP="00353D7E">
      <w:pPr>
        <w:pStyle w:val="Ttulo3"/>
      </w:pPr>
    </w:p>
    <w:p w14:paraId="0447DAA1" w14:textId="77777777" w:rsidR="00353D7E" w:rsidRPr="00EB6B09" w:rsidRDefault="00353D7E" w:rsidP="00353D7E">
      <w:pPr>
        <w:pStyle w:val="Ttulo3"/>
      </w:pPr>
      <w:bookmarkStart w:id="10" w:name="_Toc190925041"/>
      <w:r w:rsidRPr="138D6B44">
        <w:t>DIAGRAMA DE FLUJO</w:t>
      </w:r>
      <w:bookmarkEnd w:id="10"/>
    </w:p>
    <w:p w14:paraId="539B0CB5" w14:textId="77777777" w:rsidR="00353D7E" w:rsidRDefault="00353D7E" w:rsidP="00353D7E">
      <w:pPr>
        <w:pStyle w:val="Prrafodelista"/>
      </w:pPr>
      <w:r w:rsidRPr="00B32DF9">
        <w:rPr>
          <w:noProof/>
        </w:rPr>
        <w:drawing>
          <wp:inline distT="0" distB="0" distL="0" distR="0" wp14:anchorId="2250C235" wp14:editId="0F372687">
            <wp:extent cx="2646496" cy="571500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3990" cy="573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5AC2" w14:textId="77777777" w:rsidR="00353D7E" w:rsidRDefault="00353D7E" w:rsidP="00353D7E">
      <w:pPr>
        <w:pStyle w:val="Prrafodelista"/>
      </w:pPr>
      <w:r w:rsidRPr="00F34A34">
        <w:rPr>
          <w:noProof/>
        </w:rPr>
        <w:lastRenderedPageBreak/>
        <w:drawing>
          <wp:inline distT="0" distB="0" distL="0" distR="0" wp14:anchorId="51CDB028" wp14:editId="5AEBC153">
            <wp:extent cx="2514786" cy="252152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9917" cy="253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D0F7" w14:textId="77777777" w:rsidR="00353D7E" w:rsidRDefault="00353D7E" w:rsidP="00353D7E">
      <w:pPr>
        <w:pStyle w:val="Prrafodelista"/>
      </w:pPr>
    </w:p>
    <w:p w14:paraId="3C4683C0" w14:textId="77777777" w:rsidR="00353D7E" w:rsidRDefault="00353D7E" w:rsidP="00353D7E">
      <w:pPr>
        <w:pStyle w:val="Prrafodelista"/>
      </w:pPr>
    </w:p>
    <w:p w14:paraId="78392581" w14:textId="77777777" w:rsidR="00353D7E" w:rsidRDefault="00353D7E" w:rsidP="00353D7E">
      <w:pPr>
        <w:pStyle w:val="Prrafodelista"/>
      </w:pPr>
    </w:p>
    <w:p w14:paraId="4360AE04" w14:textId="77777777" w:rsidR="00353D7E" w:rsidRDefault="00353D7E" w:rsidP="00353D7E">
      <w:pPr>
        <w:pStyle w:val="Prrafodelista"/>
      </w:pPr>
    </w:p>
    <w:p w14:paraId="6F009582" w14:textId="77777777" w:rsidR="00353D7E" w:rsidRDefault="00353D7E" w:rsidP="00353D7E">
      <w:pPr>
        <w:pStyle w:val="Prrafodelista"/>
      </w:pPr>
    </w:p>
    <w:p w14:paraId="04749610" w14:textId="77777777" w:rsidR="00353D7E" w:rsidRDefault="00353D7E" w:rsidP="00353D7E">
      <w:pPr>
        <w:pStyle w:val="Prrafodelista"/>
      </w:pPr>
    </w:p>
    <w:p w14:paraId="07ADA4C7" w14:textId="77777777" w:rsidR="00353D7E" w:rsidRDefault="00353D7E" w:rsidP="00353D7E">
      <w:pPr>
        <w:pStyle w:val="Ttulo4"/>
      </w:pPr>
      <w:r w:rsidRPr="138D6B44">
        <w:t>GRAFO DE FLUJO</w:t>
      </w:r>
    </w:p>
    <w:p w14:paraId="2B972C47" w14:textId="77777777" w:rsidR="00353D7E" w:rsidRDefault="00353D7E" w:rsidP="00353D7E">
      <w:pPr>
        <w:rPr>
          <w:b/>
          <w:bCs/>
        </w:rPr>
      </w:pPr>
      <w:r w:rsidRPr="003875C9">
        <w:rPr>
          <w:b/>
          <w:bCs/>
          <w:noProof/>
        </w:rPr>
        <w:drawing>
          <wp:inline distT="0" distB="0" distL="0" distR="0" wp14:anchorId="21648258" wp14:editId="27E920BE">
            <wp:extent cx="2200582" cy="3724795"/>
            <wp:effectExtent l="0" t="0" r="9525" b="9525"/>
            <wp:docPr id="1756358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588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6C4B" w14:textId="77777777" w:rsidR="00353D7E" w:rsidRDefault="00353D7E" w:rsidP="00353D7E">
      <w:pPr>
        <w:rPr>
          <w:b/>
          <w:bCs/>
        </w:rPr>
      </w:pPr>
      <w:r w:rsidRPr="00672714">
        <w:rPr>
          <w:b/>
          <w:bCs/>
          <w:noProof/>
        </w:rPr>
        <w:lastRenderedPageBreak/>
        <w:drawing>
          <wp:inline distT="0" distB="0" distL="0" distR="0" wp14:anchorId="3599EA66" wp14:editId="6CC20892">
            <wp:extent cx="1724266" cy="3972479"/>
            <wp:effectExtent l="0" t="0" r="9525" b="0"/>
            <wp:docPr id="1867961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619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648C" w14:textId="77777777" w:rsidR="00353D7E" w:rsidRDefault="00353D7E" w:rsidP="00353D7E">
      <w:pPr>
        <w:rPr>
          <w:b/>
          <w:bCs/>
        </w:rPr>
      </w:pPr>
      <w:r w:rsidRPr="00672714">
        <w:rPr>
          <w:b/>
          <w:bCs/>
          <w:noProof/>
        </w:rPr>
        <w:drawing>
          <wp:inline distT="0" distB="0" distL="0" distR="0" wp14:anchorId="6ACFA7BF" wp14:editId="3B633B01">
            <wp:extent cx="1905266" cy="3858163"/>
            <wp:effectExtent l="0" t="0" r="0" b="0"/>
            <wp:docPr id="1685368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688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687" w14:textId="77777777" w:rsidR="00353D7E" w:rsidRDefault="00353D7E" w:rsidP="00353D7E">
      <w:pPr>
        <w:rPr>
          <w:b/>
          <w:bCs/>
        </w:rPr>
      </w:pPr>
      <w:r w:rsidRPr="003266C5">
        <w:rPr>
          <w:b/>
          <w:bCs/>
          <w:noProof/>
        </w:rPr>
        <w:lastRenderedPageBreak/>
        <w:drawing>
          <wp:inline distT="0" distB="0" distL="0" distR="0" wp14:anchorId="68DB6F80" wp14:editId="45516F0C">
            <wp:extent cx="1648055" cy="3953427"/>
            <wp:effectExtent l="0" t="0" r="9525" b="9525"/>
            <wp:docPr id="786797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976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67AB" w14:textId="77777777" w:rsidR="00353D7E" w:rsidRDefault="00353D7E" w:rsidP="00353D7E">
      <w:pPr>
        <w:rPr>
          <w:b/>
          <w:bCs/>
        </w:rPr>
      </w:pPr>
      <w:r w:rsidRPr="00ED58C7">
        <w:rPr>
          <w:b/>
          <w:bCs/>
          <w:noProof/>
        </w:rPr>
        <w:drawing>
          <wp:inline distT="0" distB="0" distL="0" distR="0" wp14:anchorId="601DE843" wp14:editId="7664486D">
            <wp:extent cx="1343025" cy="3300523"/>
            <wp:effectExtent l="0" t="0" r="0" b="0"/>
            <wp:docPr id="139233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33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44189" cy="330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0A47" w14:textId="77777777" w:rsidR="00353D7E" w:rsidRPr="00B325EA" w:rsidRDefault="00353D7E" w:rsidP="00353D7E">
      <w:pPr>
        <w:rPr>
          <w:b/>
          <w:bCs/>
        </w:rPr>
      </w:pPr>
      <w:r w:rsidRPr="00ED58C7">
        <w:rPr>
          <w:b/>
          <w:bCs/>
          <w:noProof/>
        </w:rPr>
        <w:lastRenderedPageBreak/>
        <w:drawing>
          <wp:inline distT="0" distB="0" distL="0" distR="0" wp14:anchorId="003B61A2" wp14:editId="011D23DA">
            <wp:extent cx="1264920" cy="2721935"/>
            <wp:effectExtent l="0" t="0" r="0" b="2540"/>
            <wp:docPr id="1302316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169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68341" cy="272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02B5" w14:textId="77777777" w:rsidR="00353D7E" w:rsidRDefault="00353D7E" w:rsidP="00353D7E">
      <w:pPr>
        <w:pStyle w:val="Ttulo4"/>
      </w:pPr>
      <w:r>
        <w:t>IDENTIFICACIÓN DE RUTAS</w:t>
      </w:r>
    </w:p>
    <w:p w14:paraId="69EBCD71" w14:textId="77777777" w:rsidR="00353D7E" w:rsidRPr="00567C59" w:rsidRDefault="00353D7E" w:rsidP="00353D7E">
      <w:pPr>
        <w:pStyle w:val="Prrafodelista"/>
      </w:pPr>
      <w:r w:rsidRPr="138D6B44">
        <w:rPr>
          <w:b/>
          <w:bCs/>
        </w:rPr>
        <w:t>R</w:t>
      </w:r>
      <w:r>
        <w:rPr>
          <w:b/>
          <w:bCs/>
        </w:rPr>
        <w:t>uta1:</w:t>
      </w:r>
      <w:r>
        <w:t>1,2,3,4,5,6,7,8,9,10,11,12,13,14,15,16,17,18,19,20,21,22,23,24,25,26,27,28,29,30,31,32,33</w:t>
      </w:r>
    </w:p>
    <w:p w14:paraId="16355347" w14:textId="77777777" w:rsidR="00353D7E" w:rsidRPr="003C08B9" w:rsidRDefault="00353D7E" w:rsidP="00353D7E">
      <w:pPr>
        <w:pStyle w:val="Prrafodelista"/>
      </w:pPr>
      <w:r w:rsidRPr="138D6B44">
        <w:rPr>
          <w:b/>
          <w:bCs/>
        </w:rPr>
        <w:t>R</w:t>
      </w:r>
      <w:r>
        <w:rPr>
          <w:b/>
          <w:bCs/>
        </w:rPr>
        <w:t>uta2:</w:t>
      </w:r>
      <w:r>
        <w:t>1,2,3,5,6,7,8,9,10,11,12,13,14,15,16,17,18,19,20,21,22,23,24,25,26,27,28,29,30,31,32</w:t>
      </w:r>
    </w:p>
    <w:p w14:paraId="16C87B80" w14:textId="77777777" w:rsidR="00353D7E" w:rsidRPr="00AA2EBD" w:rsidRDefault="00353D7E" w:rsidP="00353D7E">
      <w:pPr>
        <w:pStyle w:val="Prrafodelista"/>
      </w:pPr>
      <w:r w:rsidRPr="138D6B44">
        <w:rPr>
          <w:b/>
          <w:bCs/>
        </w:rPr>
        <w:t>R</w:t>
      </w:r>
      <w:r>
        <w:rPr>
          <w:b/>
          <w:bCs/>
        </w:rPr>
        <w:t>uta3:</w:t>
      </w:r>
      <w:r>
        <w:t>1,2,3,4,5,6,7,8,9,10,11,12,13,14</w:t>
      </w:r>
    </w:p>
    <w:p w14:paraId="24369386" w14:textId="77777777" w:rsidR="00353D7E" w:rsidRPr="00A74E12" w:rsidRDefault="00353D7E" w:rsidP="00353D7E">
      <w:pPr>
        <w:pStyle w:val="Ttulo4"/>
      </w:pPr>
      <w:r>
        <w:t>COMPLEJIDAD CICLOMATICA</w:t>
      </w:r>
    </w:p>
    <w:p w14:paraId="5CC65418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5"/>
        <w:gridCol w:w="3673"/>
      </w:tblGrid>
      <w:tr w:rsidR="00353D7E" w14:paraId="12D1DB59" w14:textId="77777777" w:rsidTr="00455163">
        <w:tc>
          <w:tcPr>
            <w:tcW w:w="4815" w:type="dxa"/>
            <w:shd w:val="clear" w:color="auto" w:fill="C5D3FF"/>
          </w:tcPr>
          <w:p w14:paraId="3F950372" w14:textId="77777777" w:rsidR="00353D7E" w:rsidRDefault="00353D7E" w:rsidP="00455163">
            <w:r>
              <w:t>V(G): Numero de nodos predicados(decisiones)+1</w:t>
            </w:r>
          </w:p>
        </w:tc>
        <w:tc>
          <w:tcPr>
            <w:tcW w:w="3673" w:type="dxa"/>
            <w:shd w:val="clear" w:color="auto" w:fill="C5D3FF"/>
          </w:tcPr>
          <w:p w14:paraId="52B20760" w14:textId="77777777" w:rsidR="00353D7E" w:rsidRDefault="00353D7E" w:rsidP="00455163">
            <w:r>
              <w:t>2+1</w:t>
            </w:r>
          </w:p>
        </w:tc>
      </w:tr>
      <w:tr w:rsidR="00353D7E" w14:paraId="283C2F4D" w14:textId="77777777" w:rsidTr="00455163">
        <w:tc>
          <w:tcPr>
            <w:tcW w:w="4815" w:type="dxa"/>
          </w:tcPr>
          <w:p w14:paraId="17D8A746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6D95D5E9" w14:textId="77777777" w:rsidR="00353D7E" w:rsidRDefault="00353D7E" w:rsidP="00455163">
            <w:r>
              <w:t>3</w:t>
            </w:r>
          </w:p>
        </w:tc>
      </w:tr>
      <w:tr w:rsidR="00353D7E" w14:paraId="5E70B55D" w14:textId="77777777" w:rsidTr="00455163">
        <w:tc>
          <w:tcPr>
            <w:tcW w:w="4815" w:type="dxa"/>
            <w:shd w:val="clear" w:color="auto" w:fill="C5D3FF"/>
          </w:tcPr>
          <w:p w14:paraId="27EF66EE" w14:textId="77777777" w:rsidR="00353D7E" w:rsidRDefault="00353D7E" w:rsidP="00455163">
            <w:r>
              <w:t>V(G)=A(Aristas)-N(Nodos)+2</w:t>
            </w:r>
          </w:p>
        </w:tc>
        <w:tc>
          <w:tcPr>
            <w:tcW w:w="3673" w:type="dxa"/>
            <w:shd w:val="clear" w:color="auto" w:fill="C5D3FF"/>
          </w:tcPr>
          <w:p w14:paraId="264C76A7" w14:textId="77777777" w:rsidR="00353D7E" w:rsidRDefault="00353D7E" w:rsidP="00455163">
            <w:r>
              <w:t>33-32+2</w:t>
            </w:r>
          </w:p>
        </w:tc>
      </w:tr>
      <w:tr w:rsidR="00353D7E" w14:paraId="4DFE4B67" w14:textId="77777777" w:rsidTr="00455163">
        <w:tc>
          <w:tcPr>
            <w:tcW w:w="4815" w:type="dxa"/>
          </w:tcPr>
          <w:p w14:paraId="24EAA2AE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586FA448" w14:textId="77777777" w:rsidR="00353D7E" w:rsidRDefault="00353D7E" w:rsidP="00455163">
            <w:r>
              <w:t>3</w:t>
            </w:r>
          </w:p>
        </w:tc>
      </w:tr>
    </w:tbl>
    <w:p w14:paraId="2F9F81D1" w14:textId="77777777" w:rsidR="00353D7E" w:rsidRDefault="00353D7E" w:rsidP="00353D7E"/>
    <w:p w14:paraId="1543E8C6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353D7E" w14:paraId="31818374" w14:textId="77777777" w:rsidTr="00455163">
        <w:tc>
          <w:tcPr>
            <w:tcW w:w="8488" w:type="dxa"/>
            <w:gridSpan w:val="2"/>
            <w:shd w:val="clear" w:color="auto" w:fill="C5D3FF"/>
          </w:tcPr>
          <w:p w14:paraId="6945B018" w14:textId="77777777" w:rsidR="00353D7E" w:rsidRDefault="00353D7E" w:rsidP="00455163">
            <w:r>
              <w:t>DONDE:</w:t>
            </w:r>
          </w:p>
        </w:tc>
      </w:tr>
      <w:tr w:rsidR="00353D7E" w14:paraId="7A6E6968" w14:textId="77777777" w:rsidTr="00455163">
        <w:tc>
          <w:tcPr>
            <w:tcW w:w="4244" w:type="dxa"/>
          </w:tcPr>
          <w:p w14:paraId="509CC0D9" w14:textId="77777777" w:rsidR="00353D7E" w:rsidRDefault="00353D7E" w:rsidP="00455163">
            <w:r>
              <w:t>P: Numero de nodos predicado</w:t>
            </w:r>
          </w:p>
        </w:tc>
        <w:tc>
          <w:tcPr>
            <w:tcW w:w="4244" w:type="dxa"/>
          </w:tcPr>
          <w:p w14:paraId="289F1827" w14:textId="77777777" w:rsidR="00353D7E" w:rsidRDefault="00353D7E" w:rsidP="00455163">
            <w:r>
              <w:t>3</w:t>
            </w:r>
          </w:p>
        </w:tc>
      </w:tr>
      <w:tr w:rsidR="00353D7E" w14:paraId="5A701BD5" w14:textId="77777777" w:rsidTr="00455163">
        <w:tc>
          <w:tcPr>
            <w:tcW w:w="4244" w:type="dxa"/>
            <w:shd w:val="clear" w:color="auto" w:fill="C5D3FF"/>
          </w:tcPr>
          <w:p w14:paraId="78CEA16E" w14:textId="77777777" w:rsidR="00353D7E" w:rsidRDefault="00353D7E" w:rsidP="00455163">
            <w:r>
              <w:t>A: Numero de aristas</w:t>
            </w:r>
          </w:p>
        </w:tc>
        <w:tc>
          <w:tcPr>
            <w:tcW w:w="4244" w:type="dxa"/>
            <w:shd w:val="clear" w:color="auto" w:fill="C5D3FF"/>
          </w:tcPr>
          <w:p w14:paraId="2A13F378" w14:textId="77777777" w:rsidR="00353D7E" w:rsidRDefault="00353D7E" w:rsidP="00455163">
            <w:r>
              <w:t>33</w:t>
            </w:r>
          </w:p>
        </w:tc>
      </w:tr>
      <w:tr w:rsidR="00353D7E" w14:paraId="39AF0026" w14:textId="77777777" w:rsidTr="00455163">
        <w:tc>
          <w:tcPr>
            <w:tcW w:w="4244" w:type="dxa"/>
          </w:tcPr>
          <w:p w14:paraId="19E8A109" w14:textId="77777777" w:rsidR="00353D7E" w:rsidRDefault="00353D7E" w:rsidP="00455163">
            <w:r>
              <w:t>N: Numero de nodos</w:t>
            </w:r>
          </w:p>
        </w:tc>
        <w:tc>
          <w:tcPr>
            <w:tcW w:w="4244" w:type="dxa"/>
          </w:tcPr>
          <w:p w14:paraId="0C7683E8" w14:textId="77777777" w:rsidR="00353D7E" w:rsidRDefault="00353D7E" w:rsidP="00455163">
            <w:r>
              <w:t>32</w:t>
            </w:r>
          </w:p>
        </w:tc>
      </w:tr>
    </w:tbl>
    <w:p w14:paraId="09A5735F" w14:textId="77777777" w:rsidR="00353D7E" w:rsidRDefault="00353D7E" w:rsidP="00353D7E"/>
    <w:p w14:paraId="2B47B484" w14:textId="77777777" w:rsidR="00353D7E" w:rsidRDefault="00353D7E" w:rsidP="00353D7E">
      <w:pPr>
        <w:rPr>
          <w:b/>
          <w:bCs/>
        </w:rPr>
      </w:pPr>
    </w:p>
    <w:p w14:paraId="78E4FDD9" w14:textId="77777777" w:rsidR="00353D7E" w:rsidRDefault="00353D7E" w:rsidP="00353D7E">
      <w:pPr>
        <w:rPr>
          <w:b/>
          <w:bCs/>
        </w:rPr>
      </w:pPr>
    </w:p>
    <w:p w14:paraId="03EB5C21" w14:textId="77777777" w:rsidR="00353D7E" w:rsidRDefault="00353D7E" w:rsidP="00353D7E">
      <w:pPr>
        <w:rPr>
          <w:b/>
          <w:bCs/>
        </w:rPr>
      </w:pPr>
    </w:p>
    <w:p w14:paraId="726E9ED3" w14:textId="77777777" w:rsidR="00353D7E" w:rsidRDefault="00353D7E" w:rsidP="00353D7E">
      <w:pPr>
        <w:rPr>
          <w:b/>
          <w:bCs/>
        </w:rPr>
      </w:pPr>
    </w:p>
    <w:p w14:paraId="7C04491F" w14:textId="77777777" w:rsidR="00353D7E" w:rsidRDefault="00353D7E" w:rsidP="00353D7E">
      <w:pPr>
        <w:rPr>
          <w:b/>
          <w:bCs/>
        </w:rPr>
      </w:pPr>
    </w:p>
    <w:p w14:paraId="0EEECCEA" w14:textId="77777777" w:rsidR="00353D7E" w:rsidRDefault="00353D7E" w:rsidP="00353D7E">
      <w:pPr>
        <w:rPr>
          <w:b/>
          <w:bCs/>
        </w:rPr>
      </w:pPr>
    </w:p>
    <w:p w14:paraId="4E8051A3" w14:textId="77777777" w:rsidR="00353D7E" w:rsidRDefault="00353D7E" w:rsidP="00353D7E">
      <w:pPr>
        <w:rPr>
          <w:b/>
          <w:bCs/>
        </w:rPr>
      </w:pPr>
    </w:p>
    <w:p w14:paraId="50736EF1" w14:textId="77777777" w:rsidR="00353D7E" w:rsidRDefault="00353D7E" w:rsidP="00353D7E">
      <w:pPr>
        <w:rPr>
          <w:b/>
          <w:bCs/>
        </w:rPr>
      </w:pPr>
    </w:p>
    <w:p w14:paraId="38A2C1C1" w14:textId="77777777" w:rsidR="00353D7E" w:rsidRDefault="00353D7E" w:rsidP="00353D7E">
      <w:pPr>
        <w:rPr>
          <w:b/>
          <w:bCs/>
        </w:rPr>
      </w:pPr>
    </w:p>
    <w:p w14:paraId="4C32F8B1" w14:textId="77777777" w:rsidR="00353D7E" w:rsidRDefault="00353D7E" w:rsidP="00353D7E">
      <w:pPr>
        <w:rPr>
          <w:b/>
          <w:bCs/>
        </w:rPr>
      </w:pPr>
    </w:p>
    <w:p w14:paraId="4DA0100B" w14:textId="77777777" w:rsidR="00353D7E" w:rsidRDefault="00353D7E" w:rsidP="00353D7E">
      <w:pPr>
        <w:rPr>
          <w:b/>
          <w:bCs/>
        </w:rPr>
      </w:pPr>
    </w:p>
    <w:p w14:paraId="25239247" w14:textId="77777777" w:rsidR="00353D7E" w:rsidRDefault="00353D7E" w:rsidP="00353D7E">
      <w:pPr>
        <w:rPr>
          <w:b/>
          <w:bCs/>
        </w:rPr>
      </w:pPr>
    </w:p>
    <w:p w14:paraId="465E0145" w14:textId="77777777" w:rsidR="00353D7E" w:rsidRDefault="00353D7E" w:rsidP="00353D7E">
      <w:pPr>
        <w:rPr>
          <w:b/>
          <w:bCs/>
        </w:rPr>
      </w:pPr>
    </w:p>
    <w:p w14:paraId="47876321" w14:textId="77777777" w:rsidR="00353D7E" w:rsidRDefault="00353D7E" w:rsidP="00353D7E">
      <w:pPr>
        <w:rPr>
          <w:b/>
          <w:bCs/>
        </w:rPr>
      </w:pPr>
    </w:p>
    <w:p w14:paraId="0DB36181" w14:textId="77777777" w:rsidR="00353D7E" w:rsidRDefault="00353D7E" w:rsidP="00353D7E">
      <w:pPr>
        <w:rPr>
          <w:b/>
          <w:bCs/>
        </w:rPr>
      </w:pPr>
    </w:p>
    <w:p w14:paraId="461BEF62" w14:textId="77777777" w:rsidR="00353D7E" w:rsidRDefault="00353D7E" w:rsidP="00353D7E">
      <w:pPr>
        <w:rPr>
          <w:b/>
          <w:bCs/>
        </w:rPr>
      </w:pPr>
    </w:p>
    <w:p w14:paraId="04580970" w14:textId="77777777" w:rsidR="00353D7E" w:rsidRDefault="00353D7E" w:rsidP="00353D7E">
      <w:pPr>
        <w:rPr>
          <w:b/>
          <w:bCs/>
        </w:rPr>
      </w:pPr>
    </w:p>
    <w:p w14:paraId="7303C4CA" w14:textId="77777777" w:rsidR="00353D7E" w:rsidRDefault="00353D7E" w:rsidP="00353D7E">
      <w:pPr>
        <w:rPr>
          <w:b/>
          <w:bCs/>
        </w:rPr>
      </w:pPr>
    </w:p>
    <w:p w14:paraId="37D38077" w14:textId="77777777" w:rsidR="00353D7E" w:rsidRDefault="00353D7E" w:rsidP="00353D7E">
      <w:pPr>
        <w:rPr>
          <w:b/>
          <w:bCs/>
        </w:rPr>
      </w:pPr>
    </w:p>
    <w:p w14:paraId="773A1FD9" w14:textId="77777777" w:rsidR="00353D7E" w:rsidRDefault="00353D7E" w:rsidP="00353D7E">
      <w:pPr>
        <w:pStyle w:val="Ttulo1"/>
      </w:pPr>
      <w:bookmarkStart w:id="11" w:name="_Toc190925042"/>
      <w:r>
        <w:t xml:space="preserve">REQUISITO PLANTEADO </w:t>
      </w:r>
      <w:r w:rsidRPr="00192E62">
        <w:t>REQ 00</w:t>
      </w:r>
      <w:r>
        <w:t>4-BUSCAR EL REGISTRO DEL REPRESENTANTE</w:t>
      </w:r>
      <w:bookmarkEnd w:id="11"/>
    </w:p>
    <w:p w14:paraId="0BE4BB13" w14:textId="77777777" w:rsidR="00353D7E" w:rsidRDefault="00353D7E" w:rsidP="00353D7E">
      <w:pPr>
        <w:pStyle w:val="Ttulo2"/>
      </w:pPr>
      <w:bookmarkStart w:id="12" w:name="_Toc190925043"/>
      <w:r w:rsidRPr="4FE089BE">
        <w:t>CÓDIGO FUENTE</w:t>
      </w:r>
      <w:bookmarkEnd w:id="12"/>
      <w:r>
        <w:tab/>
      </w:r>
    </w:p>
    <w:p w14:paraId="60E98977" w14:textId="77777777" w:rsidR="00353D7E" w:rsidRPr="00F34A34" w:rsidRDefault="00353D7E" w:rsidP="00353D7E">
      <w:pPr>
        <w:rPr>
          <w:b/>
        </w:rPr>
      </w:pPr>
    </w:p>
    <w:p w14:paraId="7A4B7198" w14:textId="3A12BAE1" w:rsidR="00353D7E" w:rsidRPr="00192E62" w:rsidRDefault="00EA05BB" w:rsidP="00353D7E">
      <w:pPr>
        <w:pStyle w:val="Prrafodelista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F504D0" wp14:editId="120B8CC4">
                <wp:simplePos x="0" y="0"/>
                <wp:positionH relativeFrom="margin">
                  <wp:posOffset>254330</wp:posOffset>
                </wp:positionH>
                <wp:positionV relativeFrom="paragraph">
                  <wp:posOffset>1809963</wp:posOffset>
                </wp:positionV>
                <wp:extent cx="291935" cy="281297"/>
                <wp:effectExtent l="76200" t="57150" r="70485" b="100330"/>
                <wp:wrapNone/>
                <wp:docPr id="2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35" cy="28129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AF23C7" w14:textId="77777777" w:rsidR="00353D7E" w:rsidRPr="00EA05BB" w:rsidRDefault="00353D7E" w:rsidP="00353D7E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IN"/>
                              </w:rPr>
                            </w:pPr>
                            <w:r w:rsidRPr="00EA05BB">
                              <w:rPr>
                                <w:sz w:val="22"/>
                                <w:szCs w:val="22"/>
                                <w:lang w:val="en-IN"/>
                              </w:rPr>
                              <w:t>6</w:t>
                            </w:r>
                          </w:p>
                          <w:p w14:paraId="02FC66BC" w14:textId="77777777" w:rsidR="00353D7E" w:rsidRPr="00EA05BB" w:rsidRDefault="00353D7E" w:rsidP="00353D7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EA05BB">
                              <w:rPr>
                                <w:noProof/>
                                <w:sz w:val="28"/>
                                <w:szCs w:val="28"/>
                                <w:lang w:val="en-IN"/>
                              </w:rPr>
                              <w:drawing>
                                <wp:inline distT="0" distB="0" distL="0" distR="0" wp14:anchorId="7DE2DBFF" wp14:editId="031EC578">
                                  <wp:extent cx="53975" cy="51435"/>
                                  <wp:effectExtent l="0" t="0" r="3175" b="5715"/>
                                  <wp:docPr id="28" name="Imagen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A05BB">
                              <w:rPr>
                                <w:noProof/>
                                <w:sz w:val="28"/>
                                <w:szCs w:val="28"/>
                                <w:lang w:val="en-IN"/>
                              </w:rPr>
                              <w:drawing>
                                <wp:inline distT="0" distB="0" distL="0" distR="0" wp14:anchorId="4E8A3B93" wp14:editId="281C4BF9">
                                  <wp:extent cx="53975" cy="51435"/>
                                  <wp:effectExtent l="0" t="0" r="3175" b="5715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FDDAD1" w14:textId="77777777" w:rsidR="00353D7E" w:rsidRPr="00EA05BB" w:rsidRDefault="00353D7E" w:rsidP="00353D7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504D0" id="_x0000_s1035" type="#_x0000_t202" style="position:absolute;left:0;text-align:left;margin-left:20.05pt;margin-top:142.5pt;width:23pt;height:22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3DAF23C7" w14:textId="77777777" w:rsidR="00353D7E" w:rsidRPr="00EA05BB" w:rsidRDefault="00353D7E" w:rsidP="00353D7E">
                      <w:pPr>
                        <w:jc w:val="center"/>
                        <w:rPr>
                          <w:sz w:val="22"/>
                          <w:szCs w:val="22"/>
                          <w:lang w:val="en-IN"/>
                        </w:rPr>
                      </w:pPr>
                      <w:r w:rsidRPr="00EA05BB">
                        <w:rPr>
                          <w:sz w:val="22"/>
                          <w:szCs w:val="22"/>
                          <w:lang w:val="en-IN"/>
                        </w:rPr>
                        <w:t>6</w:t>
                      </w:r>
                    </w:p>
                    <w:p w14:paraId="02FC66BC" w14:textId="77777777" w:rsidR="00353D7E" w:rsidRPr="00EA05BB" w:rsidRDefault="00353D7E" w:rsidP="00353D7E">
                      <w:pPr>
                        <w:jc w:val="center"/>
                        <w:rPr>
                          <w:sz w:val="28"/>
                          <w:szCs w:val="28"/>
                          <w:lang w:val="en-IN"/>
                        </w:rPr>
                      </w:pPr>
                      <w:r w:rsidRPr="00EA05BB">
                        <w:rPr>
                          <w:noProof/>
                          <w:sz w:val="28"/>
                          <w:szCs w:val="28"/>
                          <w:lang w:val="en-IN"/>
                        </w:rPr>
                        <w:drawing>
                          <wp:inline distT="0" distB="0" distL="0" distR="0" wp14:anchorId="7DE2DBFF" wp14:editId="031EC578">
                            <wp:extent cx="53975" cy="51435"/>
                            <wp:effectExtent l="0" t="0" r="3175" b="5715"/>
                            <wp:docPr id="28" name="Imagen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A05BB">
                        <w:rPr>
                          <w:noProof/>
                          <w:sz w:val="28"/>
                          <w:szCs w:val="28"/>
                          <w:lang w:val="en-IN"/>
                        </w:rPr>
                        <w:drawing>
                          <wp:inline distT="0" distB="0" distL="0" distR="0" wp14:anchorId="4E8A3B93" wp14:editId="281C4BF9">
                            <wp:extent cx="53975" cy="51435"/>
                            <wp:effectExtent l="0" t="0" r="3175" b="5715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FDDAD1" w14:textId="77777777" w:rsidR="00353D7E" w:rsidRPr="00EA05BB" w:rsidRDefault="00353D7E" w:rsidP="00353D7E">
                      <w:pPr>
                        <w:jc w:val="center"/>
                        <w:rPr>
                          <w:sz w:val="28"/>
                          <w:szCs w:val="28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DAE436" wp14:editId="4D09AEB3">
                <wp:simplePos x="0" y="0"/>
                <wp:positionH relativeFrom="margin">
                  <wp:posOffset>2742211</wp:posOffset>
                </wp:positionH>
                <wp:positionV relativeFrom="paragraph">
                  <wp:posOffset>1465580</wp:posOffset>
                </wp:positionV>
                <wp:extent cx="309748" cy="257546"/>
                <wp:effectExtent l="76200" t="57150" r="71755" b="104775"/>
                <wp:wrapNone/>
                <wp:docPr id="2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748" cy="25754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B6A91" w14:textId="77777777" w:rsidR="00353D7E" w:rsidRPr="00EA05BB" w:rsidRDefault="00353D7E" w:rsidP="00353D7E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IN"/>
                              </w:rPr>
                            </w:pPr>
                            <w:r w:rsidRPr="00EA05BB">
                              <w:rPr>
                                <w:sz w:val="22"/>
                                <w:szCs w:val="22"/>
                                <w:lang w:val="en-IN"/>
                              </w:rPr>
                              <w:t>5</w:t>
                            </w:r>
                          </w:p>
                          <w:p w14:paraId="45543815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1B3291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66C12704" wp14:editId="1B02B1C7">
                                  <wp:extent cx="53975" cy="51435"/>
                                  <wp:effectExtent l="0" t="0" r="3175" b="5715"/>
                                  <wp:docPr id="25" name="Imagen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516AD34B" wp14:editId="0A38C056">
                                  <wp:extent cx="53975" cy="51435"/>
                                  <wp:effectExtent l="0" t="0" r="3175" b="5715"/>
                                  <wp:docPr id="26" name="Imagen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F85DB0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AE436" id="_x0000_s1036" type="#_x0000_t202" style="position:absolute;left:0;text-align:left;margin-left:215.9pt;margin-top:115.4pt;width:24.4pt;height:20.3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609B6A91" w14:textId="77777777" w:rsidR="00353D7E" w:rsidRPr="00EA05BB" w:rsidRDefault="00353D7E" w:rsidP="00353D7E">
                      <w:pPr>
                        <w:jc w:val="center"/>
                        <w:rPr>
                          <w:sz w:val="22"/>
                          <w:szCs w:val="22"/>
                          <w:lang w:val="en-IN"/>
                        </w:rPr>
                      </w:pPr>
                      <w:r w:rsidRPr="00EA05BB">
                        <w:rPr>
                          <w:sz w:val="22"/>
                          <w:szCs w:val="22"/>
                          <w:lang w:val="en-IN"/>
                        </w:rPr>
                        <w:t>5</w:t>
                      </w:r>
                    </w:p>
                    <w:p w14:paraId="45543815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1B3291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66C12704" wp14:editId="1B02B1C7">
                            <wp:extent cx="53975" cy="51435"/>
                            <wp:effectExtent l="0" t="0" r="3175" b="5715"/>
                            <wp:docPr id="25" name="Imagen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516AD34B" wp14:editId="0A38C056">
                            <wp:extent cx="53975" cy="51435"/>
                            <wp:effectExtent l="0" t="0" r="3175" b="5715"/>
                            <wp:docPr id="26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F85DB0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37D997" wp14:editId="23403BB6">
                <wp:simplePos x="0" y="0"/>
                <wp:positionH relativeFrom="margin">
                  <wp:posOffset>206829</wp:posOffset>
                </wp:positionH>
                <wp:positionV relativeFrom="paragraph">
                  <wp:posOffset>1337178</wp:posOffset>
                </wp:positionV>
                <wp:extent cx="283705" cy="266568"/>
                <wp:effectExtent l="76200" t="57150" r="78740" b="95885"/>
                <wp:wrapNone/>
                <wp:docPr id="2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705" cy="26656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75FC9" w14:textId="4906C81E" w:rsidR="00353D7E" w:rsidRPr="00EA05BB" w:rsidRDefault="00353D7E" w:rsidP="00EA05BB">
                            <w:pPr>
                              <w:jc w:val="both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EA05BB">
                              <w:rPr>
                                <w:sz w:val="22"/>
                                <w:szCs w:val="22"/>
                                <w:lang w:val="en-IN"/>
                              </w:rPr>
                              <w:t>4</w:t>
                            </w:r>
                          </w:p>
                          <w:p w14:paraId="6D6272DD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7D997" id="_x0000_s1037" type="#_x0000_t202" style="position:absolute;left:0;text-align:left;margin-left:16.3pt;margin-top:105.3pt;width:22.3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3E375FC9" w14:textId="4906C81E" w:rsidR="00353D7E" w:rsidRPr="00EA05BB" w:rsidRDefault="00353D7E" w:rsidP="00EA05BB">
                      <w:pPr>
                        <w:jc w:val="both"/>
                        <w:rPr>
                          <w:sz w:val="28"/>
                          <w:szCs w:val="28"/>
                          <w:lang w:val="en-IN"/>
                        </w:rPr>
                      </w:pPr>
                      <w:r w:rsidRPr="00EA05BB">
                        <w:rPr>
                          <w:sz w:val="22"/>
                          <w:szCs w:val="22"/>
                          <w:lang w:val="en-IN"/>
                        </w:rPr>
                        <w:t>4</w:t>
                      </w:r>
                    </w:p>
                    <w:p w14:paraId="6D6272DD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8B39AB" wp14:editId="48D40288">
                <wp:simplePos x="0" y="0"/>
                <wp:positionH relativeFrom="margin">
                  <wp:posOffset>260268</wp:posOffset>
                </wp:positionH>
                <wp:positionV relativeFrom="paragraph">
                  <wp:posOffset>865875</wp:posOffset>
                </wp:positionV>
                <wp:extent cx="252095" cy="287235"/>
                <wp:effectExtent l="76200" t="57150" r="71755" b="93980"/>
                <wp:wrapNone/>
                <wp:docPr id="1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" cy="2872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6A5BBF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EA05BB">
                              <w:rPr>
                                <w:sz w:val="24"/>
                                <w:szCs w:val="24"/>
                                <w:lang w:val="en-IN"/>
                              </w:rPr>
                              <w:t>2</w:t>
                            </w: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32A4EE22" wp14:editId="7C504F3C">
                                  <wp:extent cx="53975" cy="51435"/>
                                  <wp:effectExtent l="0" t="0" r="3175" b="5715"/>
                                  <wp:docPr id="18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4E921D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B39AB" id="_x0000_s1038" type="#_x0000_t202" style="position:absolute;left:0;text-align:left;margin-left:20.5pt;margin-top:68.2pt;width:19.85pt;height:22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606A5BBF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EA05BB">
                        <w:rPr>
                          <w:sz w:val="24"/>
                          <w:szCs w:val="24"/>
                          <w:lang w:val="en-IN"/>
                        </w:rPr>
                        <w:t>2</w:t>
                      </w: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32A4EE22" wp14:editId="7C504F3C">
                            <wp:extent cx="53975" cy="51435"/>
                            <wp:effectExtent l="0" t="0" r="3175" b="5715"/>
                            <wp:docPr id="18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4E921D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31A75" wp14:editId="5FFF7EB9">
                <wp:simplePos x="0" y="0"/>
                <wp:positionH relativeFrom="margin">
                  <wp:posOffset>1952501</wp:posOffset>
                </wp:positionH>
                <wp:positionV relativeFrom="paragraph">
                  <wp:posOffset>957168</wp:posOffset>
                </wp:positionV>
                <wp:extent cx="252095" cy="276101"/>
                <wp:effectExtent l="76200" t="57150" r="71755" b="86360"/>
                <wp:wrapNone/>
                <wp:docPr id="1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" cy="27610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A3707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EA05BB">
                              <w:rPr>
                                <w:sz w:val="22"/>
                                <w:szCs w:val="22"/>
                                <w:lang w:val="en-IN"/>
                              </w:rPr>
                              <w:t>3</w:t>
                            </w: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4EC5F2F4" wp14:editId="1B066C02">
                                  <wp:extent cx="53975" cy="51435"/>
                                  <wp:effectExtent l="0" t="0" r="3175" b="5715"/>
                                  <wp:docPr id="20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9DD911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1A75" id="_x0000_s1039" type="#_x0000_t202" style="position:absolute;left:0;text-align:left;margin-left:153.75pt;margin-top:75.35pt;width:19.85pt;height:21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557A3707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EA05BB">
                        <w:rPr>
                          <w:sz w:val="22"/>
                          <w:szCs w:val="22"/>
                          <w:lang w:val="en-IN"/>
                        </w:rPr>
                        <w:t>3</w:t>
                      </w: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4EC5F2F4" wp14:editId="1B066C02">
                            <wp:extent cx="53975" cy="51435"/>
                            <wp:effectExtent l="0" t="0" r="3175" b="5715"/>
                            <wp:docPr id="20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DD911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53D7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4EC296" wp14:editId="3E8BCF88">
                <wp:simplePos x="0" y="0"/>
                <wp:positionH relativeFrom="margin">
                  <wp:posOffset>282753</wp:posOffset>
                </wp:positionH>
                <wp:positionV relativeFrom="paragraph">
                  <wp:posOffset>70190</wp:posOffset>
                </wp:positionV>
                <wp:extent cx="274955" cy="243840"/>
                <wp:effectExtent l="76200" t="57150" r="67945" b="99060"/>
                <wp:wrapNone/>
                <wp:docPr id="1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" cy="243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CBC8A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EA05BB">
                              <w:rPr>
                                <w:sz w:val="22"/>
                                <w:szCs w:val="22"/>
                                <w:lang w:val="en-IN"/>
                              </w:rPr>
                              <w:t>1</w:t>
                            </w:r>
                            <w:r w:rsidRPr="001B3291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7D9359B7" wp14:editId="18E5AECE">
                                  <wp:extent cx="53975" cy="51435"/>
                                  <wp:effectExtent l="0" t="0" r="3175" b="5715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3E6FC8E9" wp14:editId="617B75B3">
                                  <wp:extent cx="53975" cy="51435"/>
                                  <wp:effectExtent l="0" t="0" r="3175" b="571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D9CAD5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EC296" id="_x0000_s1040" type="#_x0000_t202" style="position:absolute;left:0;text-align:left;margin-left:22.25pt;margin-top:5.55pt;width:21.65pt;height:19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2FFCBC8A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EA05BB">
                        <w:rPr>
                          <w:sz w:val="22"/>
                          <w:szCs w:val="22"/>
                          <w:lang w:val="en-IN"/>
                        </w:rPr>
                        <w:t>1</w:t>
                      </w:r>
                      <w:r w:rsidRPr="001B3291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7D9359B7" wp14:editId="18E5AECE">
                            <wp:extent cx="53975" cy="51435"/>
                            <wp:effectExtent l="0" t="0" r="3175" b="5715"/>
                            <wp:docPr id="1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3E6FC8E9" wp14:editId="617B75B3">
                            <wp:extent cx="53975" cy="51435"/>
                            <wp:effectExtent l="0" t="0" r="3175" b="571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D9CAD5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53D7E" w:rsidRPr="00192E62">
        <w:rPr>
          <w:b/>
          <w:bCs/>
          <w:noProof/>
        </w:rPr>
        <w:drawing>
          <wp:inline distT="0" distB="0" distL="0" distR="0" wp14:anchorId="14A5627C" wp14:editId="27BFECDD">
            <wp:extent cx="6034335" cy="2350394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8784" cy="23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CC7B" w14:textId="3FDA8473" w:rsidR="00353D7E" w:rsidRDefault="00353D7E" w:rsidP="00353D7E">
      <w:pPr>
        <w:pStyle w:val="Prrafodelista"/>
        <w:rPr>
          <w:b/>
          <w:bCs/>
        </w:rPr>
      </w:pPr>
    </w:p>
    <w:p w14:paraId="4C1E52B0" w14:textId="1E6B77FF" w:rsidR="00353D7E" w:rsidRPr="00EB6B09" w:rsidRDefault="00353D7E" w:rsidP="00353D7E">
      <w:pPr>
        <w:pStyle w:val="Ttulo3"/>
      </w:pPr>
      <w:bookmarkStart w:id="13" w:name="_Toc190925044"/>
      <w:r w:rsidRPr="138D6B44">
        <w:lastRenderedPageBreak/>
        <w:t>DIAGRAMA DE FLUJO</w:t>
      </w:r>
      <w:bookmarkEnd w:id="13"/>
    </w:p>
    <w:p w14:paraId="42571922" w14:textId="29F6F941" w:rsidR="00353D7E" w:rsidRPr="00DE65EF" w:rsidRDefault="00353D7E" w:rsidP="00353D7E">
      <w:pPr>
        <w:pStyle w:val="Prrafodelista"/>
        <w:rPr>
          <w:b/>
          <w:bCs/>
        </w:rPr>
      </w:pPr>
      <w:r w:rsidRPr="00816F61">
        <w:rPr>
          <w:b/>
          <w:bCs/>
          <w:noProof/>
        </w:rPr>
        <w:drawing>
          <wp:inline distT="0" distB="0" distL="0" distR="0" wp14:anchorId="08EEAE82" wp14:editId="41D96C44">
            <wp:extent cx="3308985" cy="5809740"/>
            <wp:effectExtent l="0" t="0" r="571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4541" cy="58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F61C" w14:textId="4371DAB1" w:rsidR="00353D7E" w:rsidRDefault="00353D7E" w:rsidP="00353D7E">
      <w:pPr>
        <w:pStyle w:val="Prrafodelista"/>
        <w:rPr>
          <w:b/>
          <w:bCs/>
        </w:rPr>
      </w:pPr>
    </w:p>
    <w:p w14:paraId="22CD51F6" w14:textId="3FB389D1" w:rsidR="00353D7E" w:rsidRDefault="00353D7E" w:rsidP="00353D7E">
      <w:pPr>
        <w:pStyle w:val="Ttulo4"/>
      </w:pPr>
      <w:r w:rsidRPr="4FE089BE">
        <w:lastRenderedPageBreak/>
        <w:t>GRAFO DE FLUJO</w:t>
      </w:r>
    </w:p>
    <w:p w14:paraId="39CE1047" w14:textId="65BADB69" w:rsidR="00353D7E" w:rsidRDefault="002F216B" w:rsidP="00353D7E">
      <w:pPr>
        <w:rPr>
          <w:b/>
          <w:bCs/>
        </w:rPr>
      </w:pPr>
      <w:r w:rsidRPr="008A491E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497A9433" wp14:editId="4FE2FDEE">
            <wp:simplePos x="0" y="0"/>
            <wp:positionH relativeFrom="column">
              <wp:posOffset>453542</wp:posOffset>
            </wp:positionH>
            <wp:positionV relativeFrom="paragraph">
              <wp:posOffset>351130</wp:posOffset>
            </wp:positionV>
            <wp:extent cx="1463040" cy="2377054"/>
            <wp:effectExtent l="0" t="0" r="3810" b="4445"/>
            <wp:wrapTopAndBottom/>
            <wp:docPr id="1253907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774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377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33954" w14:textId="39D8765E" w:rsidR="00353D7E" w:rsidRDefault="00353D7E" w:rsidP="00353D7E">
      <w:pPr>
        <w:rPr>
          <w:b/>
          <w:bCs/>
        </w:rPr>
      </w:pPr>
      <w:r w:rsidRPr="008A491E">
        <w:rPr>
          <w:b/>
          <w:bCs/>
          <w:noProof/>
        </w:rPr>
        <w:drawing>
          <wp:inline distT="0" distB="0" distL="0" distR="0" wp14:anchorId="188F2427" wp14:editId="76793043">
            <wp:extent cx="2188436" cy="3416199"/>
            <wp:effectExtent l="0" t="0" r="2540" b="0"/>
            <wp:docPr id="769388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884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6186" cy="34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1492" w14:textId="0ED5046C" w:rsidR="00353D7E" w:rsidRDefault="00353D7E" w:rsidP="00353D7E">
      <w:pPr>
        <w:rPr>
          <w:b/>
          <w:bCs/>
        </w:rPr>
      </w:pPr>
      <w:r w:rsidRPr="00DC6F3D">
        <w:rPr>
          <w:b/>
          <w:bCs/>
          <w:noProof/>
        </w:rPr>
        <w:lastRenderedPageBreak/>
        <w:drawing>
          <wp:inline distT="0" distB="0" distL="0" distR="0" wp14:anchorId="030853CA" wp14:editId="0B822BC6">
            <wp:extent cx="2157984" cy="2606621"/>
            <wp:effectExtent l="0" t="0" r="0" b="3810"/>
            <wp:docPr id="926105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51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4746" cy="26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02B2" w14:textId="0BA71BFD" w:rsidR="00353D7E" w:rsidRPr="00CD4B1A" w:rsidRDefault="00353D7E" w:rsidP="00353D7E">
      <w:pPr>
        <w:rPr>
          <w:b/>
          <w:bCs/>
        </w:rPr>
      </w:pPr>
      <w:r w:rsidRPr="00DC6F3D">
        <w:rPr>
          <w:b/>
          <w:bCs/>
          <w:noProof/>
        </w:rPr>
        <w:drawing>
          <wp:inline distT="0" distB="0" distL="0" distR="0" wp14:anchorId="500DB9B7" wp14:editId="5268D4AA">
            <wp:extent cx="1997700" cy="2172614"/>
            <wp:effectExtent l="0" t="0" r="3175" b="0"/>
            <wp:docPr id="1149727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275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7929" cy="21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8D0" w14:textId="77777777" w:rsidR="00353D7E" w:rsidRDefault="00353D7E" w:rsidP="00353D7E">
      <w:pPr>
        <w:pStyle w:val="Ttulo4"/>
      </w:pPr>
      <w:r w:rsidRPr="00AC7B8B">
        <w:t>IDENTIFICACIÓN DE RUTAS</w:t>
      </w:r>
    </w:p>
    <w:p w14:paraId="1A8EE0F6" w14:textId="7905153C" w:rsidR="00353D7E" w:rsidRDefault="00353D7E" w:rsidP="00353D7E">
      <w:pPr>
        <w:pStyle w:val="Prrafodelista"/>
        <w:rPr>
          <w:bCs/>
        </w:rPr>
      </w:pPr>
      <w:r>
        <w:rPr>
          <w:b/>
        </w:rPr>
        <w:t>Ruta1:</w:t>
      </w:r>
      <w:r w:rsidRPr="0026022E">
        <w:rPr>
          <w:bCs/>
        </w:rPr>
        <w:t>1,2,3,4,5,6,7,8,9,10,11,12,13,14,15,16,17</w:t>
      </w:r>
    </w:p>
    <w:p w14:paraId="7658F855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Ruta2:</w:t>
      </w:r>
      <w:r>
        <w:rPr>
          <w:bCs/>
        </w:rPr>
        <w:t>1,2,3,6,7,8,9,10,11,12,13,14,15,16,17</w:t>
      </w:r>
    </w:p>
    <w:p w14:paraId="4E3BD335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Ruta3:</w:t>
      </w:r>
      <w:r w:rsidRPr="00B74E48">
        <w:rPr>
          <w:bCs/>
        </w:rPr>
        <w:t>1,2,3,4,5,6,7,8,9,10,11,12,13,14,1</w:t>
      </w:r>
      <w:r>
        <w:rPr>
          <w:bCs/>
        </w:rPr>
        <w:t>5</w:t>
      </w:r>
    </w:p>
    <w:p w14:paraId="68227BAE" w14:textId="5D9147CD" w:rsidR="00353D7E" w:rsidRDefault="00353D7E" w:rsidP="00353D7E">
      <w:pPr>
        <w:pStyle w:val="Prrafodelista"/>
        <w:rPr>
          <w:bCs/>
        </w:rPr>
      </w:pPr>
      <w:r>
        <w:rPr>
          <w:b/>
        </w:rPr>
        <w:t>Ruta4:</w:t>
      </w:r>
      <w:r>
        <w:rPr>
          <w:bCs/>
        </w:rPr>
        <w:t>1,2,3,4,5,6,7,8,9,10,11,12,13,14,15,16,17,12</w:t>
      </w:r>
    </w:p>
    <w:p w14:paraId="0DEFC3D7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Ruta5:</w:t>
      </w:r>
      <w:r>
        <w:rPr>
          <w:bCs/>
        </w:rPr>
        <w:t>1,2,3,4,5,6,7,8,9,10,11,18,19,20,21</w:t>
      </w:r>
    </w:p>
    <w:p w14:paraId="4238CBB9" w14:textId="22CF83C8" w:rsidR="00353D7E" w:rsidRDefault="00353D7E" w:rsidP="00353D7E">
      <w:pPr>
        <w:pStyle w:val="Prrafodelista"/>
        <w:rPr>
          <w:bCs/>
        </w:rPr>
      </w:pPr>
      <w:r>
        <w:rPr>
          <w:b/>
        </w:rPr>
        <w:t>Ruta6:</w:t>
      </w:r>
      <w:r>
        <w:rPr>
          <w:bCs/>
        </w:rPr>
        <w:t>1,2,3,4,5,6,7,8,9,10,11,18,20,21</w:t>
      </w:r>
    </w:p>
    <w:p w14:paraId="17EC5007" w14:textId="77777777" w:rsidR="00353D7E" w:rsidRPr="00B0191F" w:rsidRDefault="00353D7E" w:rsidP="00353D7E">
      <w:pPr>
        <w:pStyle w:val="Prrafodelista"/>
        <w:rPr>
          <w:bCs/>
        </w:rPr>
      </w:pPr>
      <w:r>
        <w:rPr>
          <w:b/>
        </w:rPr>
        <w:t>Ruta7:</w:t>
      </w:r>
      <w:r>
        <w:rPr>
          <w:bCs/>
        </w:rPr>
        <w:t>1,2,3,6,7,8,9,10,11,12,13,14,15,16,17</w:t>
      </w:r>
    </w:p>
    <w:p w14:paraId="5FC6CB85" w14:textId="3A0903A9" w:rsidR="00353D7E" w:rsidRPr="007518FD" w:rsidRDefault="00353D7E" w:rsidP="00353D7E">
      <w:pPr>
        <w:pStyle w:val="Ttulo4"/>
      </w:pPr>
      <w:r w:rsidRPr="00AC7B8B">
        <w:t>COMPLEJIDAD CILCOMATICA</w:t>
      </w:r>
      <w:r w:rsidRPr="007518FD"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5"/>
        <w:gridCol w:w="3673"/>
      </w:tblGrid>
      <w:tr w:rsidR="00353D7E" w14:paraId="71CF6787" w14:textId="77777777" w:rsidTr="00455163">
        <w:tc>
          <w:tcPr>
            <w:tcW w:w="4815" w:type="dxa"/>
            <w:shd w:val="clear" w:color="auto" w:fill="C5D3FF"/>
          </w:tcPr>
          <w:p w14:paraId="687AA93F" w14:textId="77777777" w:rsidR="00353D7E" w:rsidRDefault="00353D7E" w:rsidP="00455163">
            <w:r>
              <w:t>V(G): Numero de nodos predicados(decisiones)+1</w:t>
            </w:r>
          </w:p>
        </w:tc>
        <w:tc>
          <w:tcPr>
            <w:tcW w:w="3673" w:type="dxa"/>
            <w:shd w:val="clear" w:color="auto" w:fill="C5D3FF"/>
          </w:tcPr>
          <w:p w14:paraId="44BBC05C" w14:textId="3012C9B7" w:rsidR="00353D7E" w:rsidRDefault="00353D7E" w:rsidP="00455163">
            <w:r>
              <w:t>6+1</w:t>
            </w:r>
          </w:p>
        </w:tc>
      </w:tr>
      <w:tr w:rsidR="00353D7E" w14:paraId="45003F56" w14:textId="77777777" w:rsidTr="00455163">
        <w:tc>
          <w:tcPr>
            <w:tcW w:w="4815" w:type="dxa"/>
          </w:tcPr>
          <w:p w14:paraId="3CC3ABA4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399C8753" w14:textId="77777777" w:rsidR="00353D7E" w:rsidRDefault="00353D7E" w:rsidP="00455163">
            <w:r>
              <w:t>7</w:t>
            </w:r>
          </w:p>
        </w:tc>
      </w:tr>
      <w:tr w:rsidR="00353D7E" w14:paraId="2DC8C9F7" w14:textId="77777777" w:rsidTr="00455163">
        <w:tc>
          <w:tcPr>
            <w:tcW w:w="4815" w:type="dxa"/>
            <w:shd w:val="clear" w:color="auto" w:fill="C5D3FF"/>
          </w:tcPr>
          <w:p w14:paraId="358AAB52" w14:textId="77777777" w:rsidR="00353D7E" w:rsidRDefault="00353D7E" w:rsidP="00455163">
            <w:r>
              <w:t>V(G)=A(Aristas)-N(Nodos)+2</w:t>
            </w:r>
          </w:p>
        </w:tc>
        <w:tc>
          <w:tcPr>
            <w:tcW w:w="3673" w:type="dxa"/>
            <w:shd w:val="clear" w:color="auto" w:fill="C5D3FF"/>
          </w:tcPr>
          <w:p w14:paraId="23DB43E7" w14:textId="77777777" w:rsidR="00353D7E" w:rsidRDefault="00353D7E" w:rsidP="00455163">
            <w:r>
              <w:t>26-21+2</w:t>
            </w:r>
          </w:p>
        </w:tc>
      </w:tr>
      <w:tr w:rsidR="00353D7E" w14:paraId="4B72C869" w14:textId="77777777" w:rsidTr="00455163">
        <w:tc>
          <w:tcPr>
            <w:tcW w:w="4815" w:type="dxa"/>
          </w:tcPr>
          <w:p w14:paraId="0AF8C26E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0447A432" w14:textId="4CF3E2E5" w:rsidR="00353D7E" w:rsidRDefault="00353D7E" w:rsidP="00455163">
            <w:r>
              <w:t>2</w:t>
            </w:r>
          </w:p>
        </w:tc>
      </w:tr>
    </w:tbl>
    <w:p w14:paraId="0D7F5178" w14:textId="3EE4179F" w:rsidR="00353D7E" w:rsidRDefault="00353D7E" w:rsidP="00353D7E"/>
    <w:p w14:paraId="68651C98" w14:textId="7C841B5E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353D7E" w14:paraId="424BC63E" w14:textId="77777777" w:rsidTr="00455163">
        <w:tc>
          <w:tcPr>
            <w:tcW w:w="8488" w:type="dxa"/>
            <w:gridSpan w:val="2"/>
            <w:shd w:val="clear" w:color="auto" w:fill="C5D3FF"/>
          </w:tcPr>
          <w:p w14:paraId="0A06CF4F" w14:textId="5C8A20B2" w:rsidR="00353D7E" w:rsidRDefault="00353D7E" w:rsidP="00455163">
            <w:r>
              <w:t>DONDE:</w:t>
            </w:r>
          </w:p>
        </w:tc>
      </w:tr>
      <w:tr w:rsidR="00353D7E" w14:paraId="649BFE29" w14:textId="77777777" w:rsidTr="00455163">
        <w:tc>
          <w:tcPr>
            <w:tcW w:w="4244" w:type="dxa"/>
          </w:tcPr>
          <w:p w14:paraId="7001095E" w14:textId="77777777" w:rsidR="00353D7E" w:rsidRDefault="00353D7E" w:rsidP="00455163">
            <w:r>
              <w:t>P: Numero de nodos predicado</w:t>
            </w:r>
          </w:p>
        </w:tc>
        <w:tc>
          <w:tcPr>
            <w:tcW w:w="4244" w:type="dxa"/>
          </w:tcPr>
          <w:p w14:paraId="72D15AF9" w14:textId="77777777" w:rsidR="00353D7E" w:rsidRDefault="00353D7E" w:rsidP="00455163">
            <w:r>
              <w:t>7</w:t>
            </w:r>
          </w:p>
        </w:tc>
      </w:tr>
      <w:tr w:rsidR="00353D7E" w14:paraId="74FBEE9F" w14:textId="77777777" w:rsidTr="00455163">
        <w:tc>
          <w:tcPr>
            <w:tcW w:w="4244" w:type="dxa"/>
            <w:shd w:val="clear" w:color="auto" w:fill="C5D3FF"/>
          </w:tcPr>
          <w:p w14:paraId="4F7266E6" w14:textId="77777777" w:rsidR="00353D7E" w:rsidRDefault="00353D7E" w:rsidP="00455163">
            <w:r>
              <w:t>A: Numero de aristas</w:t>
            </w:r>
          </w:p>
        </w:tc>
        <w:tc>
          <w:tcPr>
            <w:tcW w:w="4244" w:type="dxa"/>
            <w:shd w:val="clear" w:color="auto" w:fill="C5D3FF"/>
          </w:tcPr>
          <w:p w14:paraId="72E276FE" w14:textId="77777777" w:rsidR="00353D7E" w:rsidRDefault="00353D7E" w:rsidP="00455163">
            <w:r>
              <w:t>26</w:t>
            </w:r>
          </w:p>
        </w:tc>
      </w:tr>
      <w:tr w:rsidR="00353D7E" w14:paraId="2CD81E3A" w14:textId="77777777" w:rsidTr="00455163">
        <w:tc>
          <w:tcPr>
            <w:tcW w:w="4244" w:type="dxa"/>
          </w:tcPr>
          <w:p w14:paraId="7FFE4FCE" w14:textId="77777777" w:rsidR="00353D7E" w:rsidRDefault="00353D7E" w:rsidP="00455163">
            <w:r>
              <w:t>N: Numero de nodos</w:t>
            </w:r>
          </w:p>
        </w:tc>
        <w:tc>
          <w:tcPr>
            <w:tcW w:w="4244" w:type="dxa"/>
          </w:tcPr>
          <w:p w14:paraId="5A489063" w14:textId="77777777" w:rsidR="00353D7E" w:rsidRDefault="00353D7E" w:rsidP="00455163">
            <w:r>
              <w:t>21</w:t>
            </w:r>
          </w:p>
        </w:tc>
      </w:tr>
    </w:tbl>
    <w:p w14:paraId="7A0C5F00" w14:textId="77777777" w:rsidR="00353D7E" w:rsidRDefault="00353D7E" w:rsidP="00353D7E">
      <w:pPr>
        <w:rPr>
          <w:b/>
          <w:bCs/>
        </w:rPr>
      </w:pPr>
    </w:p>
    <w:p w14:paraId="47A56B3A" w14:textId="77777777" w:rsidR="00353D7E" w:rsidRDefault="00353D7E" w:rsidP="00353D7E">
      <w:pPr>
        <w:rPr>
          <w:b/>
          <w:bCs/>
        </w:rPr>
      </w:pPr>
    </w:p>
    <w:p w14:paraId="30A43D01" w14:textId="77777777" w:rsidR="00353D7E" w:rsidRDefault="00353D7E" w:rsidP="00353D7E">
      <w:pPr>
        <w:rPr>
          <w:b/>
          <w:bCs/>
        </w:rPr>
      </w:pPr>
    </w:p>
    <w:p w14:paraId="505D71FC" w14:textId="48F483E6" w:rsidR="00353D7E" w:rsidRDefault="00353D7E" w:rsidP="00353D7E">
      <w:pPr>
        <w:rPr>
          <w:b/>
          <w:bCs/>
        </w:rPr>
      </w:pPr>
    </w:p>
    <w:p w14:paraId="6837DFDD" w14:textId="77777777" w:rsidR="00353D7E" w:rsidRDefault="00353D7E" w:rsidP="00353D7E">
      <w:pPr>
        <w:rPr>
          <w:b/>
          <w:bCs/>
        </w:rPr>
      </w:pPr>
    </w:p>
    <w:p w14:paraId="43C21907" w14:textId="77777777" w:rsidR="00353D7E" w:rsidRDefault="00353D7E" w:rsidP="00353D7E">
      <w:pPr>
        <w:rPr>
          <w:b/>
          <w:bCs/>
        </w:rPr>
      </w:pPr>
    </w:p>
    <w:p w14:paraId="260CD170" w14:textId="5DAA6CC3" w:rsidR="00353D7E" w:rsidRDefault="00353D7E" w:rsidP="00353D7E">
      <w:pPr>
        <w:rPr>
          <w:b/>
          <w:bCs/>
        </w:rPr>
      </w:pPr>
    </w:p>
    <w:p w14:paraId="200BE2B1" w14:textId="5E5387B3" w:rsidR="00353D7E" w:rsidRDefault="00353D7E" w:rsidP="00353D7E">
      <w:pPr>
        <w:rPr>
          <w:b/>
          <w:bCs/>
        </w:rPr>
      </w:pPr>
    </w:p>
    <w:p w14:paraId="5AB24C92" w14:textId="77777777" w:rsidR="00353D7E" w:rsidRDefault="00353D7E" w:rsidP="00353D7E">
      <w:pPr>
        <w:rPr>
          <w:b/>
          <w:bCs/>
        </w:rPr>
      </w:pPr>
    </w:p>
    <w:p w14:paraId="2EC90D24" w14:textId="7117B2FF" w:rsidR="00353D7E" w:rsidRDefault="00353D7E" w:rsidP="00353D7E">
      <w:pPr>
        <w:rPr>
          <w:b/>
          <w:bCs/>
        </w:rPr>
      </w:pPr>
    </w:p>
    <w:p w14:paraId="02760FB0" w14:textId="77777777" w:rsidR="00353D7E" w:rsidRDefault="00353D7E" w:rsidP="00353D7E">
      <w:pPr>
        <w:rPr>
          <w:b/>
          <w:bCs/>
        </w:rPr>
      </w:pPr>
    </w:p>
    <w:p w14:paraId="0BEB78F2" w14:textId="56E2B825" w:rsidR="00353D7E" w:rsidRDefault="00353D7E" w:rsidP="00353D7E">
      <w:pPr>
        <w:rPr>
          <w:b/>
          <w:bCs/>
        </w:rPr>
      </w:pPr>
    </w:p>
    <w:p w14:paraId="7EDFA44B" w14:textId="77777777" w:rsidR="00353D7E" w:rsidRDefault="00353D7E" w:rsidP="00353D7E">
      <w:pPr>
        <w:rPr>
          <w:b/>
          <w:bCs/>
        </w:rPr>
      </w:pPr>
    </w:p>
    <w:p w14:paraId="215B3DE4" w14:textId="77777777" w:rsidR="00353D7E" w:rsidRDefault="00353D7E" w:rsidP="00353D7E">
      <w:pPr>
        <w:rPr>
          <w:b/>
          <w:bCs/>
        </w:rPr>
      </w:pPr>
    </w:p>
    <w:p w14:paraId="7F886F76" w14:textId="2208F571" w:rsidR="00353D7E" w:rsidRDefault="00353D7E" w:rsidP="00353D7E">
      <w:pPr>
        <w:rPr>
          <w:b/>
          <w:bCs/>
        </w:rPr>
      </w:pPr>
    </w:p>
    <w:p w14:paraId="300F5D06" w14:textId="458BC146" w:rsidR="00353D7E" w:rsidRDefault="00353D7E" w:rsidP="00353D7E">
      <w:pPr>
        <w:pStyle w:val="Ttulo1"/>
      </w:pPr>
      <w:bookmarkStart w:id="14" w:name="_Toc190925045"/>
      <w:r>
        <w:t>REQUISITO PLANTEADO REQ 005-BUSCAR EL REGISTRO DE PAGOS</w:t>
      </w:r>
      <w:bookmarkEnd w:id="14"/>
    </w:p>
    <w:p w14:paraId="5870778F" w14:textId="77777777" w:rsidR="00353D7E" w:rsidRDefault="00353D7E" w:rsidP="00353D7E">
      <w:pPr>
        <w:rPr>
          <w:b/>
        </w:rPr>
      </w:pPr>
    </w:p>
    <w:p w14:paraId="6DA7949E" w14:textId="77777777" w:rsidR="00353D7E" w:rsidRPr="0048650A" w:rsidRDefault="00353D7E" w:rsidP="00353D7E">
      <w:pPr>
        <w:pStyle w:val="Ttulo2"/>
      </w:pPr>
      <w:bookmarkStart w:id="15" w:name="_Toc190925046"/>
      <w:r w:rsidRPr="4FE089BE">
        <w:t>CÓDIGO FUENTE</w:t>
      </w:r>
      <w:bookmarkEnd w:id="15"/>
    </w:p>
    <w:p w14:paraId="50FD7246" w14:textId="585473B1" w:rsidR="00353D7E" w:rsidRPr="002B047D" w:rsidRDefault="00E938F9" w:rsidP="00353D7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A7AC17" wp14:editId="34B66DC6">
                <wp:simplePos x="0" y="0"/>
                <wp:positionH relativeFrom="leftMargin">
                  <wp:posOffset>664936</wp:posOffset>
                </wp:positionH>
                <wp:positionV relativeFrom="paragraph">
                  <wp:posOffset>1890824</wp:posOffset>
                </wp:positionV>
                <wp:extent cx="283210" cy="266065"/>
                <wp:effectExtent l="76200" t="57150" r="78740" b="95885"/>
                <wp:wrapNone/>
                <wp:docPr id="110396078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" cy="2660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641B3" w14:textId="64B0BFE1" w:rsidR="00E938F9" w:rsidRPr="00EA05BB" w:rsidRDefault="00E938F9" w:rsidP="00E938F9">
                            <w:pPr>
                              <w:jc w:val="both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IN"/>
                              </w:rPr>
                              <w:t>5</w:t>
                            </w:r>
                          </w:p>
                          <w:p w14:paraId="7E4337E1" w14:textId="77777777" w:rsidR="00E938F9" w:rsidRPr="00154554" w:rsidRDefault="00E938F9" w:rsidP="00E938F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7AC17" id="_x0000_s1041" type="#_x0000_t202" style="position:absolute;margin-left:52.35pt;margin-top:148.9pt;width:22.3pt;height:20.95pt;z-index:2516930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2CF641B3" w14:textId="64B0BFE1" w:rsidR="00E938F9" w:rsidRPr="00EA05BB" w:rsidRDefault="00E938F9" w:rsidP="00E938F9">
                      <w:pPr>
                        <w:jc w:val="both"/>
                        <w:rPr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sz w:val="22"/>
                          <w:szCs w:val="22"/>
                          <w:lang w:val="en-IN"/>
                        </w:rPr>
                        <w:t>5</w:t>
                      </w:r>
                    </w:p>
                    <w:p w14:paraId="7E4337E1" w14:textId="77777777" w:rsidR="00E938F9" w:rsidRPr="00154554" w:rsidRDefault="00E938F9" w:rsidP="00E938F9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8CAB0B" wp14:editId="4FDEA5EE">
                <wp:simplePos x="0" y="0"/>
                <wp:positionH relativeFrom="leftMargin">
                  <wp:posOffset>3110898</wp:posOffset>
                </wp:positionH>
                <wp:positionV relativeFrom="paragraph">
                  <wp:posOffset>1484960</wp:posOffset>
                </wp:positionV>
                <wp:extent cx="283210" cy="266065"/>
                <wp:effectExtent l="76200" t="57150" r="78740" b="95885"/>
                <wp:wrapNone/>
                <wp:docPr id="16857381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" cy="2660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9651ED" w14:textId="40EF0742" w:rsidR="00E938F9" w:rsidRPr="00EA05BB" w:rsidRDefault="00E938F9" w:rsidP="00E938F9">
                            <w:pPr>
                              <w:jc w:val="both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IN"/>
                              </w:rPr>
                              <w:t>4</w:t>
                            </w:r>
                          </w:p>
                          <w:p w14:paraId="48D1D9FF" w14:textId="77777777" w:rsidR="00E938F9" w:rsidRPr="00154554" w:rsidRDefault="00E938F9" w:rsidP="00E938F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CAB0B" id="_x0000_s1042" type="#_x0000_t202" style="position:absolute;margin-left:244.95pt;margin-top:116.95pt;width:22.3pt;height:20.95pt;z-index:251691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539651ED" w14:textId="40EF0742" w:rsidR="00E938F9" w:rsidRPr="00EA05BB" w:rsidRDefault="00E938F9" w:rsidP="00E938F9">
                      <w:pPr>
                        <w:jc w:val="both"/>
                        <w:rPr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sz w:val="22"/>
                          <w:szCs w:val="22"/>
                          <w:lang w:val="en-IN"/>
                        </w:rPr>
                        <w:t>4</w:t>
                      </w:r>
                    </w:p>
                    <w:p w14:paraId="48D1D9FF" w14:textId="77777777" w:rsidR="00E938F9" w:rsidRPr="00154554" w:rsidRDefault="00E938F9" w:rsidP="00E938F9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140A87" wp14:editId="7414D563">
                <wp:simplePos x="0" y="0"/>
                <wp:positionH relativeFrom="leftMargin">
                  <wp:posOffset>932461</wp:posOffset>
                </wp:positionH>
                <wp:positionV relativeFrom="paragraph">
                  <wp:posOffset>1355189</wp:posOffset>
                </wp:positionV>
                <wp:extent cx="283210" cy="266065"/>
                <wp:effectExtent l="76200" t="57150" r="78740" b="95885"/>
                <wp:wrapNone/>
                <wp:docPr id="198676609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" cy="2660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75A34" w14:textId="047698A4" w:rsidR="00E938F9" w:rsidRPr="00EA05BB" w:rsidRDefault="00E938F9" w:rsidP="00E938F9">
                            <w:pPr>
                              <w:jc w:val="both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IN"/>
                              </w:rPr>
                              <w:t>3</w:t>
                            </w:r>
                          </w:p>
                          <w:p w14:paraId="483C6EEE" w14:textId="77777777" w:rsidR="00E938F9" w:rsidRPr="00154554" w:rsidRDefault="00E938F9" w:rsidP="00E938F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A87" id="_x0000_s1043" type="#_x0000_t202" style="position:absolute;margin-left:73.4pt;margin-top:106.7pt;width:22.3pt;height:20.95pt;z-index:2516889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6DA75A34" w14:textId="047698A4" w:rsidR="00E938F9" w:rsidRPr="00EA05BB" w:rsidRDefault="00E938F9" w:rsidP="00E938F9">
                      <w:pPr>
                        <w:jc w:val="both"/>
                        <w:rPr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sz w:val="22"/>
                          <w:szCs w:val="22"/>
                          <w:lang w:val="en-IN"/>
                        </w:rPr>
                        <w:t>3</w:t>
                      </w:r>
                    </w:p>
                    <w:p w14:paraId="483C6EEE" w14:textId="77777777" w:rsidR="00E938F9" w:rsidRPr="00154554" w:rsidRDefault="00E938F9" w:rsidP="00E938F9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ACC43B" wp14:editId="24AD52D1">
                <wp:simplePos x="0" y="0"/>
                <wp:positionH relativeFrom="leftMargin">
                  <wp:posOffset>2359305</wp:posOffset>
                </wp:positionH>
                <wp:positionV relativeFrom="paragraph">
                  <wp:posOffset>1035998</wp:posOffset>
                </wp:positionV>
                <wp:extent cx="283210" cy="266065"/>
                <wp:effectExtent l="76200" t="57150" r="78740" b="95885"/>
                <wp:wrapNone/>
                <wp:docPr id="8813371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" cy="2660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8C2BD" w14:textId="60BDCCC4" w:rsidR="00E938F9" w:rsidRPr="00EA05BB" w:rsidRDefault="00E938F9" w:rsidP="00E938F9">
                            <w:pPr>
                              <w:jc w:val="both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IN"/>
                              </w:rPr>
                              <w:t>2</w:t>
                            </w:r>
                          </w:p>
                          <w:p w14:paraId="07E3AF6B" w14:textId="77777777" w:rsidR="00E938F9" w:rsidRPr="00154554" w:rsidRDefault="00E938F9" w:rsidP="00E938F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CC43B" id="_x0000_s1044" type="#_x0000_t202" style="position:absolute;margin-left:185.75pt;margin-top:81.55pt;width:22.3pt;height:20.95pt;z-index:2516848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43C8C2BD" w14:textId="60BDCCC4" w:rsidR="00E938F9" w:rsidRPr="00EA05BB" w:rsidRDefault="00E938F9" w:rsidP="00E938F9">
                      <w:pPr>
                        <w:jc w:val="both"/>
                        <w:rPr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sz w:val="22"/>
                          <w:szCs w:val="22"/>
                          <w:lang w:val="en-IN"/>
                        </w:rPr>
                        <w:t>2</w:t>
                      </w:r>
                    </w:p>
                    <w:p w14:paraId="07E3AF6B" w14:textId="77777777" w:rsidR="00E938F9" w:rsidRPr="00154554" w:rsidRDefault="00E938F9" w:rsidP="00E938F9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CC368B" wp14:editId="563D97E7">
                <wp:simplePos x="0" y="0"/>
                <wp:positionH relativeFrom="leftMargin">
                  <wp:posOffset>607818</wp:posOffset>
                </wp:positionH>
                <wp:positionV relativeFrom="paragraph">
                  <wp:posOffset>921806</wp:posOffset>
                </wp:positionV>
                <wp:extent cx="283210" cy="266065"/>
                <wp:effectExtent l="76200" t="57150" r="78740" b="95885"/>
                <wp:wrapNone/>
                <wp:docPr id="100182065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" cy="2660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18AE8" w14:textId="75784013" w:rsidR="00E938F9" w:rsidRPr="00EA05BB" w:rsidRDefault="00E938F9" w:rsidP="00E938F9">
                            <w:pPr>
                              <w:jc w:val="both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IN"/>
                              </w:rPr>
                              <w:t>2</w:t>
                            </w:r>
                          </w:p>
                          <w:p w14:paraId="273AA36D" w14:textId="77777777" w:rsidR="00E938F9" w:rsidRPr="00154554" w:rsidRDefault="00E938F9" w:rsidP="00E938F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C368B" id="_x0000_s1045" type="#_x0000_t202" style="position:absolute;margin-left:47.85pt;margin-top:72.6pt;width:22.3pt;height:20.95pt;z-index:2516869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05018AE8" w14:textId="75784013" w:rsidR="00E938F9" w:rsidRPr="00EA05BB" w:rsidRDefault="00E938F9" w:rsidP="00E938F9">
                      <w:pPr>
                        <w:jc w:val="both"/>
                        <w:rPr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sz w:val="22"/>
                          <w:szCs w:val="22"/>
                          <w:lang w:val="en-IN"/>
                        </w:rPr>
                        <w:t>2</w:t>
                      </w:r>
                    </w:p>
                    <w:p w14:paraId="273AA36D" w14:textId="77777777" w:rsidR="00E938F9" w:rsidRPr="00154554" w:rsidRDefault="00E938F9" w:rsidP="00E938F9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3EFC87" wp14:editId="2A4D70C0">
                <wp:simplePos x="0" y="0"/>
                <wp:positionH relativeFrom="leftMargin">
                  <wp:align>right</wp:align>
                </wp:positionH>
                <wp:positionV relativeFrom="paragraph">
                  <wp:posOffset>79136</wp:posOffset>
                </wp:positionV>
                <wp:extent cx="283210" cy="266065"/>
                <wp:effectExtent l="76200" t="57150" r="78740" b="95885"/>
                <wp:wrapNone/>
                <wp:docPr id="85697922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" cy="2660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A6273E" w14:textId="195645A9" w:rsidR="00EA05BB" w:rsidRPr="00EA05BB" w:rsidRDefault="00E938F9" w:rsidP="00EA05BB">
                            <w:pPr>
                              <w:jc w:val="both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IN"/>
                              </w:rPr>
                              <w:t>1</w:t>
                            </w:r>
                          </w:p>
                          <w:p w14:paraId="433C421A" w14:textId="77777777" w:rsidR="00EA05BB" w:rsidRPr="00154554" w:rsidRDefault="00EA05BB" w:rsidP="00EA05BB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EFC87" id="_x0000_s1046" type="#_x0000_t202" style="position:absolute;margin-left:-28.9pt;margin-top:6.25pt;width:22.3pt;height:20.95pt;z-index:25168281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2AA6273E" w14:textId="195645A9" w:rsidR="00EA05BB" w:rsidRPr="00EA05BB" w:rsidRDefault="00E938F9" w:rsidP="00EA05BB">
                      <w:pPr>
                        <w:jc w:val="both"/>
                        <w:rPr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sz w:val="22"/>
                          <w:szCs w:val="22"/>
                          <w:lang w:val="en-IN"/>
                        </w:rPr>
                        <w:t>1</w:t>
                      </w:r>
                    </w:p>
                    <w:p w14:paraId="433C421A" w14:textId="77777777" w:rsidR="00EA05BB" w:rsidRPr="00154554" w:rsidRDefault="00EA05BB" w:rsidP="00EA05BB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38F9">
        <w:drawing>
          <wp:inline distT="0" distB="0" distL="0" distR="0" wp14:anchorId="3924AF5D" wp14:editId="513E59D0">
            <wp:extent cx="5732145" cy="2529205"/>
            <wp:effectExtent l="0" t="0" r="1905" b="4445"/>
            <wp:docPr id="1374753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537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D175" w14:textId="77777777" w:rsidR="00353D7E" w:rsidRDefault="00353D7E" w:rsidP="00353D7E">
      <w:pPr>
        <w:pStyle w:val="Prrafodelista"/>
        <w:rPr>
          <w:b/>
          <w:bCs/>
        </w:rPr>
      </w:pPr>
    </w:p>
    <w:p w14:paraId="2E1129CE" w14:textId="77777777" w:rsidR="00353D7E" w:rsidRPr="0048650A" w:rsidRDefault="00353D7E" w:rsidP="00353D7E">
      <w:pPr>
        <w:pStyle w:val="Ttulo3"/>
      </w:pPr>
      <w:r w:rsidRPr="27819B51">
        <w:lastRenderedPageBreak/>
        <w:t xml:space="preserve"> </w:t>
      </w:r>
      <w:bookmarkStart w:id="16" w:name="_Toc190925047"/>
      <w:r w:rsidRPr="27819B51">
        <w:t>DIAGRAMA DE FLUJO</w:t>
      </w:r>
      <w:bookmarkEnd w:id="16"/>
    </w:p>
    <w:p w14:paraId="637D956E" w14:textId="77777777" w:rsidR="00353D7E" w:rsidRDefault="00353D7E" w:rsidP="00353D7E">
      <w:pPr>
        <w:pStyle w:val="Prrafodelista"/>
      </w:pPr>
      <w:r w:rsidRPr="00767482">
        <w:rPr>
          <w:noProof/>
        </w:rPr>
        <w:drawing>
          <wp:inline distT="0" distB="0" distL="0" distR="0" wp14:anchorId="04D0AA8C" wp14:editId="5A8F7E00">
            <wp:extent cx="2900209" cy="5213707"/>
            <wp:effectExtent l="0" t="0" r="0" b="6350"/>
            <wp:docPr id="1624428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283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9775" cy="523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3CA8" w14:textId="77777777" w:rsidR="00E938F9" w:rsidRDefault="00E938F9" w:rsidP="00353D7E">
      <w:pPr>
        <w:pStyle w:val="Prrafodelista"/>
      </w:pPr>
    </w:p>
    <w:p w14:paraId="4AE1740F" w14:textId="77777777" w:rsidR="00E938F9" w:rsidRDefault="00E938F9" w:rsidP="00353D7E">
      <w:pPr>
        <w:pStyle w:val="Prrafodelista"/>
      </w:pPr>
    </w:p>
    <w:p w14:paraId="79EEAF27" w14:textId="77777777" w:rsidR="00E938F9" w:rsidRDefault="00E938F9" w:rsidP="00353D7E">
      <w:pPr>
        <w:pStyle w:val="Prrafodelista"/>
      </w:pPr>
    </w:p>
    <w:p w14:paraId="3E3F940F" w14:textId="77777777" w:rsidR="00E938F9" w:rsidRDefault="00E938F9" w:rsidP="00353D7E">
      <w:pPr>
        <w:pStyle w:val="Prrafodelista"/>
      </w:pPr>
    </w:p>
    <w:p w14:paraId="6600F984" w14:textId="77777777" w:rsidR="00E938F9" w:rsidRDefault="00E938F9" w:rsidP="00353D7E">
      <w:pPr>
        <w:pStyle w:val="Prrafodelista"/>
      </w:pPr>
    </w:p>
    <w:p w14:paraId="63DA95BE" w14:textId="77777777" w:rsidR="00353D7E" w:rsidRPr="00C1634E" w:rsidRDefault="00353D7E" w:rsidP="00353D7E">
      <w:pPr>
        <w:pStyle w:val="Ttulo4"/>
      </w:pPr>
      <w:r w:rsidRPr="19483A47">
        <w:lastRenderedPageBreak/>
        <w:t>GRAFO DE FLUJO</w:t>
      </w:r>
    </w:p>
    <w:p w14:paraId="53AF92BB" w14:textId="7ED0C2A2" w:rsidR="00353D7E" w:rsidRDefault="00353D7E" w:rsidP="00353D7E">
      <w:pPr>
        <w:rPr>
          <w:b/>
        </w:rPr>
      </w:pPr>
      <w:r w:rsidRPr="00523B04">
        <w:rPr>
          <w:b/>
          <w:noProof/>
        </w:rPr>
        <w:drawing>
          <wp:inline distT="0" distB="0" distL="0" distR="0" wp14:anchorId="22C6364D" wp14:editId="6E715166">
            <wp:extent cx="1175583" cy="2280062"/>
            <wp:effectExtent l="0" t="0" r="5715" b="6350"/>
            <wp:docPr id="2086299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997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78569" cy="228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01AE" w14:textId="324F1464" w:rsidR="00353D7E" w:rsidRDefault="00E938F9" w:rsidP="00353D7E">
      <w:pPr>
        <w:rPr>
          <w:b/>
        </w:rPr>
      </w:pPr>
      <w:r w:rsidRPr="009C0407">
        <w:rPr>
          <w:b/>
          <w:noProof/>
        </w:rPr>
        <w:drawing>
          <wp:anchor distT="0" distB="0" distL="114300" distR="114300" simplePos="0" relativeHeight="251695104" behindDoc="0" locked="0" layoutInCell="1" allowOverlap="1" wp14:anchorId="7E5B0430" wp14:editId="3AE73D8B">
            <wp:simplePos x="0" y="0"/>
            <wp:positionH relativeFrom="column">
              <wp:posOffset>77189</wp:posOffset>
            </wp:positionH>
            <wp:positionV relativeFrom="paragraph">
              <wp:posOffset>14638</wp:posOffset>
            </wp:positionV>
            <wp:extent cx="652145" cy="1709420"/>
            <wp:effectExtent l="0" t="0" r="0" b="5080"/>
            <wp:wrapSquare wrapText="bothSides"/>
            <wp:docPr id="1498329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29569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61959" w14:textId="1ECDFC33" w:rsidR="00353D7E" w:rsidRDefault="00E938F9" w:rsidP="00353D7E">
      <w:pPr>
        <w:rPr>
          <w:b/>
        </w:rPr>
      </w:pPr>
      <w:r w:rsidRPr="00B56263">
        <w:rPr>
          <w:b/>
          <w:noProof/>
        </w:rPr>
        <w:drawing>
          <wp:anchor distT="0" distB="0" distL="114300" distR="114300" simplePos="0" relativeHeight="251694080" behindDoc="0" locked="0" layoutInCell="1" allowOverlap="1" wp14:anchorId="55A9A50C" wp14:editId="7EEAC932">
            <wp:simplePos x="0" y="0"/>
            <wp:positionH relativeFrom="column">
              <wp:posOffset>-510185</wp:posOffset>
            </wp:positionH>
            <wp:positionV relativeFrom="paragraph">
              <wp:posOffset>1619695</wp:posOffset>
            </wp:positionV>
            <wp:extent cx="2214245" cy="3075305"/>
            <wp:effectExtent l="0" t="0" r="0" b="0"/>
            <wp:wrapTopAndBottom/>
            <wp:docPr id="1045687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87043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73A75" w14:textId="77777777" w:rsidR="00353D7E" w:rsidRPr="0048650A" w:rsidRDefault="00353D7E" w:rsidP="00353D7E">
      <w:pPr>
        <w:rPr>
          <w:b/>
        </w:rPr>
      </w:pPr>
      <w:r w:rsidRPr="00D679A4">
        <w:rPr>
          <w:b/>
          <w:noProof/>
        </w:rPr>
        <w:lastRenderedPageBreak/>
        <w:drawing>
          <wp:inline distT="0" distB="0" distL="0" distR="0" wp14:anchorId="3C1642C6" wp14:editId="4CB37AC7">
            <wp:extent cx="2216758" cy="2832265"/>
            <wp:effectExtent l="0" t="0" r="0" b="6350"/>
            <wp:docPr id="185151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1055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34680" cy="28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6D26" w14:textId="77777777" w:rsidR="00353D7E" w:rsidRDefault="00353D7E" w:rsidP="00353D7E">
      <w:pPr>
        <w:pStyle w:val="Ttulo4"/>
      </w:pPr>
      <w:r w:rsidRPr="00AC7B8B">
        <w:t>IDENTIFICACIÓN DE RUTAS</w:t>
      </w:r>
    </w:p>
    <w:p w14:paraId="11AA320F" w14:textId="77777777" w:rsidR="00353D7E" w:rsidRPr="00C1634E" w:rsidRDefault="00353D7E" w:rsidP="00353D7E">
      <w:pPr>
        <w:pStyle w:val="Prrafodelista"/>
        <w:rPr>
          <w:b/>
        </w:rPr>
      </w:pPr>
    </w:p>
    <w:p w14:paraId="494F2877" w14:textId="77777777" w:rsidR="00353D7E" w:rsidRPr="00D679A4" w:rsidRDefault="00353D7E" w:rsidP="00353D7E">
      <w:pPr>
        <w:pStyle w:val="Prrafodelista"/>
        <w:rPr>
          <w:b/>
        </w:rPr>
      </w:pPr>
      <w:r w:rsidRPr="00D679A4">
        <w:rPr>
          <w:b/>
        </w:rPr>
        <w:t>Ruta1:1,2,3,4,5,6,7,8,9,10,11,12,13,14,15,16,17</w:t>
      </w:r>
    </w:p>
    <w:p w14:paraId="7CD02DDA" w14:textId="77777777" w:rsidR="00353D7E" w:rsidRPr="00D679A4" w:rsidRDefault="00353D7E" w:rsidP="00353D7E">
      <w:pPr>
        <w:pStyle w:val="Prrafodelista"/>
        <w:rPr>
          <w:b/>
        </w:rPr>
      </w:pPr>
      <w:r w:rsidRPr="00D679A4">
        <w:rPr>
          <w:b/>
        </w:rPr>
        <w:t>Ruta2:1,2,3,6,7,8,9,10,11,12,13,14,15,16,17</w:t>
      </w:r>
    </w:p>
    <w:p w14:paraId="597BEF1E" w14:textId="77777777" w:rsidR="00353D7E" w:rsidRPr="00D679A4" w:rsidRDefault="00353D7E" w:rsidP="00353D7E">
      <w:pPr>
        <w:pStyle w:val="Prrafodelista"/>
        <w:rPr>
          <w:b/>
        </w:rPr>
      </w:pPr>
      <w:r w:rsidRPr="00D679A4">
        <w:rPr>
          <w:b/>
        </w:rPr>
        <w:t>Ruta3:1,2,3,4,5,6,7,8,9,10,11,12,13,14,15</w:t>
      </w:r>
    </w:p>
    <w:p w14:paraId="02913389" w14:textId="77777777" w:rsidR="00353D7E" w:rsidRPr="00D679A4" w:rsidRDefault="00353D7E" w:rsidP="00353D7E">
      <w:pPr>
        <w:pStyle w:val="Prrafodelista"/>
        <w:rPr>
          <w:b/>
        </w:rPr>
      </w:pPr>
      <w:r w:rsidRPr="00D679A4">
        <w:rPr>
          <w:b/>
        </w:rPr>
        <w:t>Ruta4:1,2,3,4,5,6,7,8,9,10,11,12,13,14,15,16,17,12</w:t>
      </w:r>
    </w:p>
    <w:p w14:paraId="1772B5E3" w14:textId="77777777" w:rsidR="00353D7E" w:rsidRPr="00D679A4" w:rsidRDefault="00353D7E" w:rsidP="00353D7E">
      <w:pPr>
        <w:pStyle w:val="Prrafodelista"/>
        <w:rPr>
          <w:b/>
        </w:rPr>
      </w:pPr>
      <w:r w:rsidRPr="00D679A4">
        <w:rPr>
          <w:b/>
        </w:rPr>
        <w:t>Ruta5:1,2,3,4,5,6,7,8,9,10,11,18,19,20,21</w:t>
      </w:r>
    </w:p>
    <w:p w14:paraId="26B871E7" w14:textId="77777777" w:rsidR="00353D7E" w:rsidRPr="00D679A4" w:rsidRDefault="00353D7E" w:rsidP="00353D7E">
      <w:pPr>
        <w:pStyle w:val="Prrafodelista"/>
        <w:rPr>
          <w:b/>
        </w:rPr>
      </w:pPr>
      <w:r w:rsidRPr="00D679A4">
        <w:rPr>
          <w:b/>
        </w:rPr>
        <w:t>Ruta6:1,2,3,4,5,6,7,8,9,10,11,18,20,21</w:t>
      </w:r>
    </w:p>
    <w:p w14:paraId="0CF66A63" w14:textId="77777777" w:rsidR="00353D7E" w:rsidRDefault="00353D7E" w:rsidP="00353D7E">
      <w:pPr>
        <w:pStyle w:val="Prrafodelista"/>
        <w:rPr>
          <w:b/>
        </w:rPr>
      </w:pPr>
      <w:r w:rsidRPr="00D679A4">
        <w:rPr>
          <w:b/>
        </w:rPr>
        <w:t>Ruta7:1,2,3,6,7,8,9,10,11,12,13,14,15,16,17</w:t>
      </w:r>
    </w:p>
    <w:p w14:paraId="645C05AB" w14:textId="77777777" w:rsidR="00353D7E" w:rsidRDefault="00353D7E" w:rsidP="00353D7E">
      <w:pPr>
        <w:pStyle w:val="Ttulo4"/>
      </w:pPr>
      <w:r w:rsidRPr="00AC7B8B">
        <w:t>COMPLEJIDAD CILCOMATICA</w:t>
      </w:r>
    </w:p>
    <w:p w14:paraId="395269AE" w14:textId="77777777" w:rsidR="00353D7E" w:rsidRDefault="00353D7E" w:rsidP="00353D7E">
      <w:pPr>
        <w:tabs>
          <w:tab w:val="left" w:pos="2026"/>
        </w:tabs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5"/>
        <w:gridCol w:w="3673"/>
      </w:tblGrid>
      <w:tr w:rsidR="00353D7E" w14:paraId="5853558A" w14:textId="77777777" w:rsidTr="00455163">
        <w:tc>
          <w:tcPr>
            <w:tcW w:w="4815" w:type="dxa"/>
            <w:shd w:val="clear" w:color="auto" w:fill="C5D3FF"/>
          </w:tcPr>
          <w:p w14:paraId="29AD1C04" w14:textId="77777777" w:rsidR="00353D7E" w:rsidRDefault="00353D7E" w:rsidP="00455163">
            <w:r>
              <w:t>V(G): Numero de nodos predicados(decisiones)+1</w:t>
            </w:r>
          </w:p>
        </w:tc>
        <w:tc>
          <w:tcPr>
            <w:tcW w:w="3673" w:type="dxa"/>
            <w:shd w:val="clear" w:color="auto" w:fill="C5D3FF"/>
          </w:tcPr>
          <w:p w14:paraId="71189D31" w14:textId="77777777" w:rsidR="00353D7E" w:rsidRDefault="00353D7E" w:rsidP="00455163">
            <w:r>
              <w:t>6+1</w:t>
            </w:r>
          </w:p>
        </w:tc>
      </w:tr>
      <w:tr w:rsidR="00353D7E" w14:paraId="175ACD61" w14:textId="77777777" w:rsidTr="00455163">
        <w:tc>
          <w:tcPr>
            <w:tcW w:w="4815" w:type="dxa"/>
          </w:tcPr>
          <w:p w14:paraId="100568FA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3A98EA21" w14:textId="77777777" w:rsidR="00353D7E" w:rsidRDefault="00353D7E" w:rsidP="00455163">
            <w:r>
              <w:t>7</w:t>
            </w:r>
          </w:p>
        </w:tc>
      </w:tr>
      <w:tr w:rsidR="00353D7E" w14:paraId="3DB2FF86" w14:textId="77777777" w:rsidTr="00455163">
        <w:tc>
          <w:tcPr>
            <w:tcW w:w="4815" w:type="dxa"/>
            <w:shd w:val="clear" w:color="auto" w:fill="C5D3FF"/>
          </w:tcPr>
          <w:p w14:paraId="1185D077" w14:textId="77777777" w:rsidR="00353D7E" w:rsidRDefault="00353D7E" w:rsidP="00455163">
            <w:r>
              <w:t>V(G)=A(Aristas)-N(Nodos)+2</w:t>
            </w:r>
          </w:p>
        </w:tc>
        <w:tc>
          <w:tcPr>
            <w:tcW w:w="3673" w:type="dxa"/>
            <w:shd w:val="clear" w:color="auto" w:fill="C5D3FF"/>
          </w:tcPr>
          <w:p w14:paraId="559B30FB" w14:textId="77777777" w:rsidR="00353D7E" w:rsidRDefault="00353D7E" w:rsidP="00455163">
            <w:r>
              <w:t>26-21+2</w:t>
            </w:r>
          </w:p>
        </w:tc>
      </w:tr>
      <w:tr w:rsidR="00353D7E" w14:paraId="3794E106" w14:textId="77777777" w:rsidTr="00455163">
        <w:tc>
          <w:tcPr>
            <w:tcW w:w="4815" w:type="dxa"/>
          </w:tcPr>
          <w:p w14:paraId="17019891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3346A0D5" w14:textId="77777777" w:rsidR="00353D7E" w:rsidRDefault="00353D7E" w:rsidP="00455163">
            <w:r>
              <w:t>7</w:t>
            </w:r>
          </w:p>
        </w:tc>
      </w:tr>
    </w:tbl>
    <w:p w14:paraId="65896E42" w14:textId="77777777" w:rsidR="00353D7E" w:rsidRDefault="00353D7E" w:rsidP="00353D7E"/>
    <w:p w14:paraId="6457B3F7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353D7E" w14:paraId="78EDDCC0" w14:textId="77777777" w:rsidTr="00455163">
        <w:tc>
          <w:tcPr>
            <w:tcW w:w="8488" w:type="dxa"/>
            <w:gridSpan w:val="2"/>
            <w:shd w:val="clear" w:color="auto" w:fill="C5D3FF"/>
          </w:tcPr>
          <w:p w14:paraId="139FEA58" w14:textId="77777777" w:rsidR="00353D7E" w:rsidRDefault="00353D7E" w:rsidP="00455163">
            <w:r>
              <w:t>DONDE:</w:t>
            </w:r>
          </w:p>
        </w:tc>
      </w:tr>
      <w:tr w:rsidR="00353D7E" w14:paraId="047B2F0D" w14:textId="77777777" w:rsidTr="00455163">
        <w:tc>
          <w:tcPr>
            <w:tcW w:w="4244" w:type="dxa"/>
          </w:tcPr>
          <w:p w14:paraId="583AA716" w14:textId="77777777" w:rsidR="00353D7E" w:rsidRDefault="00353D7E" w:rsidP="00455163">
            <w:r>
              <w:t>P: Numero de nodos predicado</w:t>
            </w:r>
          </w:p>
        </w:tc>
        <w:tc>
          <w:tcPr>
            <w:tcW w:w="4244" w:type="dxa"/>
          </w:tcPr>
          <w:p w14:paraId="5D28E237" w14:textId="77777777" w:rsidR="00353D7E" w:rsidRDefault="00353D7E" w:rsidP="00455163">
            <w:r>
              <w:t>7</w:t>
            </w:r>
          </w:p>
        </w:tc>
      </w:tr>
      <w:tr w:rsidR="00353D7E" w14:paraId="198FAD34" w14:textId="77777777" w:rsidTr="00455163">
        <w:tc>
          <w:tcPr>
            <w:tcW w:w="4244" w:type="dxa"/>
            <w:shd w:val="clear" w:color="auto" w:fill="C5D3FF"/>
          </w:tcPr>
          <w:p w14:paraId="04C8BBC0" w14:textId="77777777" w:rsidR="00353D7E" w:rsidRDefault="00353D7E" w:rsidP="00455163">
            <w:r>
              <w:t>A: Numero de aristas</w:t>
            </w:r>
          </w:p>
        </w:tc>
        <w:tc>
          <w:tcPr>
            <w:tcW w:w="4244" w:type="dxa"/>
            <w:shd w:val="clear" w:color="auto" w:fill="C5D3FF"/>
          </w:tcPr>
          <w:p w14:paraId="23D766CE" w14:textId="77777777" w:rsidR="00353D7E" w:rsidRDefault="00353D7E" w:rsidP="00455163">
            <w:r>
              <w:t>26</w:t>
            </w:r>
          </w:p>
        </w:tc>
      </w:tr>
      <w:tr w:rsidR="00353D7E" w14:paraId="246FC00A" w14:textId="77777777" w:rsidTr="00455163">
        <w:tc>
          <w:tcPr>
            <w:tcW w:w="4244" w:type="dxa"/>
          </w:tcPr>
          <w:p w14:paraId="37F4587E" w14:textId="77777777" w:rsidR="00353D7E" w:rsidRDefault="00353D7E" w:rsidP="00455163">
            <w:r>
              <w:t>N: Numero de nodos</w:t>
            </w:r>
          </w:p>
        </w:tc>
        <w:tc>
          <w:tcPr>
            <w:tcW w:w="4244" w:type="dxa"/>
          </w:tcPr>
          <w:p w14:paraId="33F3A0E2" w14:textId="77777777" w:rsidR="00353D7E" w:rsidRDefault="00353D7E" w:rsidP="00455163">
            <w:r>
              <w:t>21</w:t>
            </w:r>
          </w:p>
        </w:tc>
      </w:tr>
    </w:tbl>
    <w:p w14:paraId="6E27137A" w14:textId="77777777" w:rsidR="00353D7E" w:rsidRDefault="00353D7E" w:rsidP="00353D7E">
      <w:pPr>
        <w:tabs>
          <w:tab w:val="left" w:pos="2026"/>
        </w:tabs>
        <w:rPr>
          <w:b/>
        </w:rPr>
      </w:pPr>
    </w:p>
    <w:p w14:paraId="6C2312F9" w14:textId="77777777" w:rsidR="00353D7E" w:rsidRDefault="00353D7E" w:rsidP="00353D7E">
      <w:pPr>
        <w:rPr>
          <w:b/>
        </w:rPr>
      </w:pPr>
    </w:p>
    <w:p w14:paraId="3E08635F" w14:textId="77777777" w:rsidR="00E938F9" w:rsidRDefault="00E938F9" w:rsidP="00353D7E">
      <w:pPr>
        <w:rPr>
          <w:b/>
        </w:rPr>
      </w:pPr>
    </w:p>
    <w:p w14:paraId="3AAE7535" w14:textId="77777777" w:rsidR="00E938F9" w:rsidRDefault="00E938F9" w:rsidP="00353D7E">
      <w:pPr>
        <w:rPr>
          <w:b/>
        </w:rPr>
      </w:pPr>
    </w:p>
    <w:p w14:paraId="174BCD67" w14:textId="77777777" w:rsidR="00E938F9" w:rsidRDefault="00E938F9" w:rsidP="00353D7E">
      <w:pPr>
        <w:rPr>
          <w:b/>
        </w:rPr>
      </w:pPr>
    </w:p>
    <w:p w14:paraId="035E90BA" w14:textId="77777777" w:rsidR="00E938F9" w:rsidRDefault="00E938F9" w:rsidP="00353D7E">
      <w:pPr>
        <w:rPr>
          <w:b/>
        </w:rPr>
      </w:pPr>
    </w:p>
    <w:p w14:paraId="3D44A580" w14:textId="77777777" w:rsidR="00E938F9" w:rsidRDefault="00E938F9" w:rsidP="00353D7E">
      <w:pPr>
        <w:rPr>
          <w:b/>
        </w:rPr>
      </w:pPr>
    </w:p>
    <w:p w14:paraId="2434EE20" w14:textId="77777777" w:rsidR="00E938F9" w:rsidRDefault="00E938F9" w:rsidP="00353D7E">
      <w:pPr>
        <w:rPr>
          <w:b/>
        </w:rPr>
      </w:pPr>
    </w:p>
    <w:p w14:paraId="4B821D9D" w14:textId="77777777" w:rsidR="00E938F9" w:rsidRDefault="00E938F9" w:rsidP="00353D7E">
      <w:pPr>
        <w:rPr>
          <w:b/>
        </w:rPr>
      </w:pPr>
    </w:p>
    <w:p w14:paraId="77F1B8B2" w14:textId="77777777" w:rsidR="00E938F9" w:rsidRDefault="00E938F9" w:rsidP="00353D7E">
      <w:pPr>
        <w:rPr>
          <w:b/>
        </w:rPr>
      </w:pPr>
    </w:p>
    <w:p w14:paraId="3405599F" w14:textId="77777777" w:rsidR="00E938F9" w:rsidRDefault="00E938F9" w:rsidP="00353D7E">
      <w:pPr>
        <w:rPr>
          <w:b/>
        </w:rPr>
      </w:pPr>
    </w:p>
    <w:p w14:paraId="478029E4" w14:textId="77777777" w:rsidR="00E938F9" w:rsidRDefault="00E938F9" w:rsidP="00353D7E">
      <w:pPr>
        <w:rPr>
          <w:b/>
        </w:rPr>
      </w:pPr>
    </w:p>
    <w:p w14:paraId="1D273966" w14:textId="77777777" w:rsidR="00E938F9" w:rsidRDefault="00E938F9" w:rsidP="00353D7E">
      <w:pPr>
        <w:rPr>
          <w:b/>
        </w:rPr>
      </w:pPr>
    </w:p>
    <w:p w14:paraId="189BCAC7" w14:textId="77777777" w:rsidR="00353D7E" w:rsidRDefault="00353D7E" w:rsidP="00353D7E">
      <w:pPr>
        <w:pStyle w:val="Ttulo1"/>
      </w:pPr>
      <w:bookmarkStart w:id="17" w:name="_Toc190925048"/>
      <w:r>
        <w:lastRenderedPageBreak/>
        <w:t>REQUISITO PLANTEADO REQ 006-MODIFICAR INFORMACIÓN DEL REPRESENTANTE</w:t>
      </w:r>
      <w:bookmarkEnd w:id="17"/>
    </w:p>
    <w:p w14:paraId="2BBEF28F" w14:textId="77777777" w:rsidR="00353D7E" w:rsidRDefault="00353D7E" w:rsidP="00353D7E">
      <w:pPr>
        <w:pStyle w:val="Ttulo2"/>
      </w:pPr>
      <w:bookmarkStart w:id="18" w:name="_Toc190925049"/>
      <w:r w:rsidRPr="00AC7B8B">
        <w:t>CÓDIGO FUENTE</w:t>
      </w:r>
      <w:bookmarkEnd w:id="18"/>
    </w:p>
    <w:p w14:paraId="576C2F9D" w14:textId="1267C87D" w:rsidR="00353D7E" w:rsidRDefault="002F216B" w:rsidP="00353D7E">
      <w:pPr>
        <w:pStyle w:val="Prrafodelista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1BE17B" wp14:editId="4A215C2E">
                <wp:simplePos x="0" y="0"/>
                <wp:positionH relativeFrom="column">
                  <wp:posOffset>890587</wp:posOffset>
                </wp:positionH>
                <wp:positionV relativeFrom="paragraph">
                  <wp:posOffset>2836862</wp:posOffset>
                </wp:positionV>
                <wp:extent cx="266700" cy="248285"/>
                <wp:effectExtent l="76200" t="57150" r="76200" b="94615"/>
                <wp:wrapNone/>
                <wp:docPr id="1185638952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48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AA51D" w14:textId="3AFF6C9C" w:rsidR="002F216B" w:rsidRPr="002F216B" w:rsidRDefault="002F216B" w:rsidP="002F216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BE17B" id="Cuadro de texto 16" o:spid="_x0000_s1047" type="#_x0000_t202" style="position:absolute;left:0;text-align:left;margin-left:70.1pt;margin-top:223.35pt;width:21pt;height:19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" fillcolor="#9bbb59 [3206]" strokecolor="white [3201]" strokeweight="3pt">
                <v:shadow on="t" color="black" opacity="24903f" origin=",.5" offset="0,.55556mm"/>
                <v:textbox>
                  <w:txbxContent>
                    <w:p w14:paraId="70FAA51D" w14:textId="3AFF6C9C" w:rsidR="002F216B" w:rsidRPr="002F216B" w:rsidRDefault="002F216B" w:rsidP="002F216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98BEED" wp14:editId="61CF83FB">
                <wp:simplePos x="0" y="0"/>
                <wp:positionH relativeFrom="column">
                  <wp:posOffset>880745</wp:posOffset>
                </wp:positionH>
                <wp:positionV relativeFrom="paragraph">
                  <wp:posOffset>1489393</wp:posOffset>
                </wp:positionV>
                <wp:extent cx="266700" cy="248285"/>
                <wp:effectExtent l="76200" t="57150" r="76200" b="94615"/>
                <wp:wrapNone/>
                <wp:docPr id="2014564391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48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F16F3" w14:textId="376125F7" w:rsidR="002F216B" w:rsidRPr="002F216B" w:rsidRDefault="002F216B" w:rsidP="002F216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8BEED" id="_x0000_s1048" type="#_x0000_t202" style="position:absolute;left:0;text-align:left;margin-left:69.35pt;margin-top:117.3pt;width:21pt;height:19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" fillcolor="#9bbb59 [3206]" strokecolor="white [3201]" strokeweight="3pt">
                <v:shadow on="t" color="black" opacity="24903f" origin=",.5" offset="0,.55556mm"/>
                <v:textbox>
                  <w:txbxContent>
                    <w:p w14:paraId="7ECF16F3" w14:textId="376125F7" w:rsidR="002F216B" w:rsidRPr="002F216B" w:rsidRDefault="002F216B" w:rsidP="002F216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CCA5D6" wp14:editId="01C93808">
                <wp:simplePos x="0" y="0"/>
                <wp:positionH relativeFrom="column">
                  <wp:posOffset>738187</wp:posOffset>
                </wp:positionH>
                <wp:positionV relativeFrom="paragraph">
                  <wp:posOffset>651193</wp:posOffset>
                </wp:positionV>
                <wp:extent cx="266700" cy="248285"/>
                <wp:effectExtent l="76200" t="57150" r="76200" b="94615"/>
                <wp:wrapNone/>
                <wp:docPr id="1411132390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48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DB5EA" w14:textId="3D08829F" w:rsidR="002F216B" w:rsidRPr="002F216B" w:rsidRDefault="002F216B" w:rsidP="002F216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CA5D6" id="_x0000_s1049" type="#_x0000_t202" style="position:absolute;left:0;text-align:left;margin-left:58.1pt;margin-top:51.3pt;width:21pt;height:19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" fillcolor="#9bbb59 [3206]" strokecolor="white [3201]" strokeweight="3pt">
                <v:shadow on="t" color="black" opacity="24903f" origin=",.5" offset="0,.55556mm"/>
                <v:textbox>
                  <w:txbxContent>
                    <w:p w14:paraId="63DDB5EA" w14:textId="3D08829F" w:rsidR="002F216B" w:rsidRPr="002F216B" w:rsidRDefault="002F216B" w:rsidP="002F216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2F9F4A" wp14:editId="0614EB54">
                <wp:simplePos x="0" y="0"/>
                <wp:positionH relativeFrom="column">
                  <wp:posOffset>2309812</wp:posOffset>
                </wp:positionH>
                <wp:positionV relativeFrom="paragraph">
                  <wp:posOffset>360363</wp:posOffset>
                </wp:positionV>
                <wp:extent cx="266700" cy="248285"/>
                <wp:effectExtent l="76200" t="57150" r="76200" b="94615"/>
                <wp:wrapNone/>
                <wp:docPr id="1348055502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48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01197" w14:textId="412C898F" w:rsidR="002F216B" w:rsidRPr="002F216B" w:rsidRDefault="002F216B" w:rsidP="002F216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F9F4A" id="_x0000_s1050" type="#_x0000_t202" style="position:absolute;left:0;text-align:left;margin-left:181.85pt;margin-top:28.4pt;width:21pt;height:19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" fillcolor="#9bbb59 [3206]" strokecolor="white [3201]" strokeweight="3pt">
                <v:shadow on="t" color="black" opacity="24903f" origin=",.5" offset="0,.55556mm"/>
                <v:textbox>
                  <w:txbxContent>
                    <w:p w14:paraId="4B601197" w14:textId="412C898F" w:rsidR="002F216B" w:rsidRPr="002F216B" w:rsidRDefault="002F216B" w:rsidP="002F216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DAEBA7" wp14:editId="6ADCCA33">
                <wp:simplePos x="0" y="0"/>
                <wp:positionH relativeFrom="column">
                  <wp:posOffset>514350</wp:posOffset>
                </wp:positionH>
                <wp:positionV relativeFrom="paragraph">
                  <wp:posOffset>384493</wp:posOffset>
                </wp:positionV>
                <wp:extent cx="266700" cy="248285"/>
                <wp:effectExtent l="76200" t="57150" r="76200" b="94615"/>
                <wp:wrapNone/>
                <wp:docPr id="869203238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48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D70DCC" w14:textId="13687595" w:rsidR="002F216B" w:rsidRPr="002F216B" w:rsidRDefault="002F216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AEBA7" id="_x0000_s1051" type="#_x0000_t202" style="position:absolute;left:0;text-align:left;margin-left:40.5pt;margin-top:30.3pt;width:21pt;height:19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" fillcolor="#9bbb59 [3206]" strokecolor="white [3201]" strokeweight="3pt">
                <v:shadow on="t" color="black" opacity="24903f" origin=",.5" offset="0,.55556mm"/>
                <v:textbox>
                  <w:txbxContent>
                    <w:p w14:paraId="05D70DCC" w14:textId="13687595" w:rsidR="002F216B" w:rsidRPr="002F216B" w:rsidRDefault="002F216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53D7E" w:rsidRPr="00A63BE4">
        <w:rPr>
          <w:b/>
          <w:noProof/>
        </w:rPr>
        <w:drawing>
          <wp:inline distT="0" distB="0" distL="0" distR="0" wp14:anchorId="203E8064" wp14:editId="18D049CF">
            <wp:extent cx="5396230" cy="3413051"/>
            <wp:effectExtent l="0" t="0" r="0" b="0"/>
            <wp:docPr id="1944307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721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8899" cy="34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87CD" w14:textId="04878566" w:rsidR="00353D7E" w:rsidRPr="00A63BE4" w:rsidRDefault="002F216B" w:rsidP="00353D7E">
      <w:pPr>
        <w:pStyle w:val="Prrafodelista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155B9E" wp14:editId="2AE002C1">
                <wp:simplePos x="0" y="0"/>
                <wp:positionH relativeFrom="column">
                  <wp:posOffset>614045</wp:posOffset>
                </wp:positionH>
                <wp:positionV relativeFrom="paragraph">
                  <wp:posOffset>2477452</wp:posOffset>
                </wp:positionV>
                <wp:extent cx="266700" cy="248285"/>
                <wp:effectExtent l="76200" t="57150" r="76200" b="94615"/>
                <wp:wrapNone/>
                <wp:docPr id="1507922739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48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969C47" w14:textId="35C0E7C5" w:rsidR="002F216B" w:rsidRPr="002F216B" w:rsidRDefault="002F216B" w:rsidP="002F216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55B9E" id="_x0000_s1052" type="#_x0000_t202" style="position:absolute;left:0;text-align:left;margin-left:48.35pt;margin-top:195.05pt;width:21pt;height:19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" fillcolor="#9bbb59 [3206]" strokecolor="white [3201]" strokeweight="3pt">
                <v:shadow on="t" color="black" opacity="24903f" origin=",.5" offset="0,.55556mm"/>
                <v:textbox>
                  <w:txbxContent>
                    <w:p w14:paraId="5D969C47" w14:textId="35C0E7C5" w:rsidR="002F216B" w:rsidRPr="002F216B" w:rsidRDefault="002F216B" w:rsidP="002F216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2D184DF" wp14:editId="59F7F39C">
                <wp:simplePos x="0" y="0"/>
                <wp:positionH relativeFrom="column">
                  <wp:posOffset>899795</wp:posOffset>
                </wp:positionH>
                <wp:positionV relativeFrom="paragraph">
                  <wp:posOffset>1557973</wp:posOffset>
                </wp:positionV>
                <wp:extent cx="266700" cy="248285"/>
                <wp:effectExtent l="76200" t="57150" r="76200" b="94615"/>
                <wp:wrapNone/>
                <wp:docPr id="650815087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48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4638F" w14:textId="5ADCE383" w:rsidR="002F216B" w:rsidRPr="002F216B" w:rsidRDefault="002F216B" w:rsidP="002F216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184DF" id="_x0000_s1053" type="#_x0000_t202" style="position:absolute;left:0;text-align:left;margin-left:70.85pt;margin-top:122.7pt;width:21pt;height:19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" fillcolor="#9bbb59 [3206]" strokecolor="white [3201]" strokeweight="3pt">
                <v:shadow on="t" color="black" opacity="24903f" origin=",.5" offset="0,.55556mm"/>
                <v:textbox>
                  <w:txbxContent>
                    <w:p w14:paraId="3204638F" w14:textId="5ADCE383" w:rsidR="002F216B" w:rsidRPr="002F216B" w:rsidRDefault="002F216B" w:rsidP="002F216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53D7E" w:rsidRPr="002F734B">
        <w:rPr>
          <w:b/>
          <w:noProof/>
        </w:rPr>
        <w:drawing>
          <wp:inline distT="0" distB="0" distL="0" distR="0" wp14:anchorId="09AC36A3" wp14:editId="2EB8B3AD">
            <wp:extent cx="5396230" cy="3413051"/>
            <wp:effectExtent l="0" t="0" r="0" b="0"/>
            <wp:docPr id="768447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4716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7517" cy="34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7A5" w14:textId="77777777" w:rsidR="00353D7E" w:rsidRDefault="00353D7E" w:rsidP="00353D7E">
      <w:pPr>
        <w:pStyle w:val="Ttulo3"/>
      </w:pPr>
      <w:bookmarkStart w:id="19" w:name="_Toc190925050"/>
      <w:r w:rsidRPr="00AC7B8B">
        <w:lastRenderedPageBreak/>
        <w:t>DIAGRAMA DE FLUJO</w:t>
      </w:r>
      <w:bookmarkEnd w:id="19"/>
    </w:p>
    <w:p w14:paraId="3408EEAB" w14:textId="77777777" w:rsidR="00353D7E" w:rsidRPr="00D62F25" w:rsidRDefault="00353D7E" w:rsidP="00353D7E">
      <w:pPr>
        <w:pStyle w:val="Prrafodelista"/>
        <w:rPr>
          <w:b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ED1D0FB" wp14:editId="524B24EB">
            <wp:simplePos x="0" y="0"/>
            <wp:positionH relativeFrom="column">
              <wp:posOffset>535940</wp:posOffset>
            </wp:positionH>
            <wp:positionV relativeFrom="paragraph">
              <wp:posOffset>7197725</wp:posOffset>
            </wp:positionV>
            <wp:extent cx="3582670" cy="2083435"/>
            <wp:effectExtent l="0" t="0" r="0" b="0"/>
            <wp:wrapTopAndBottom/>
            <wp:docPr id="131586122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7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7D42F67" wp14:editId="122B48B4">
            <wp:simplePos x="0" y="0"/>
            <wp:positionH relativeFrom="margin">
              <wp:posOffset>1014095</wp:posOffset>
            </wp:positionH>
            <wp:positionV relativeFrom="paragraph">
              <wp:posOffset>4443730</wp:posOffset>
            </wp:positionV>
            <wp:extent cx="2827655" cy="2753360"/>
            <wp:effectExtent l="0" t="0" r="0" b="8890"/>
            <wp:wrapTopAndBottom/>
            <wp:docPr id="88473372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90E368" wp14:editId="4E70C13B">
            <wp:extent cx="3168502" cy="4433570"/>
            <wp:effectExtent l="0" t="0" r="0" b="5080"/>
            <wp:docPr id="221937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06" cy="4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8D4FC" w14:textId="77777777" w:rsidR="00353D7E" w:rsidRDefault="00353D7E" w:rsidP="00353D7E">
      <w:pPr>
        <w:pStyle w:val="Ttulo4"/>
      </w:pPr>
      <w:r w:rsidRPr="00AC7B8B">
        <w:lastRenderedPageBreak/>
        <w:t>GRAFO DE FLUJO</w:t>
      </w:r>
    </w:p>
    <w:p w14:paraId="2ECFB099" w14:textId="3B3AC9A4" w:rsidR="00353D7E" w:rsidRDefault="00353D7E" w:rsidP="00353D7E">
      <w:pPr>
        <w:pStyle w:val="Prrafodelista"/>
        <w:rPr>
          <w:b/>
        </w:rPr>
      </w:pPr>
      <w:r w:rsidRPr="00C222B7">
        <w:rPr>
          <w:b/>
          <w:noProof/>
        </w:rPr>
        <w:drawing>
          <wp:inline distT="0" distB="0" distL="0" distR="0" wp14:anchorId="56B1D3F7" wp14:editId="62C6D7AE">
            <wp:extent cx="1238536" cy="2862262"/>
            <wp:effectExtent l="0" t="0" r="0" b="0"/>
            <wp:docPr id="760615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1559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58089" cy="290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BD07" w14:textId="734A1A49" w:rsidR="002F216B" w:rsidRDefault="002F216B" w:rsidP="00353D7E">
      <w:pPr>
        <w:pStyle w:val="Prrafodelista"/>
        <w:rPr>
          <w:b/>
        </w:rPr>
      </w:pPr>
      <w:r w:rsidRPr="007F7752">
        <w:rPr>
          <w:b/>
          <w:noProof/>
        </w:rPr>
        <w:drawing>
          <wp:anchor distT="0" distB="0" distL="114300" distR="114300" simplePos="0" relativeHeight="251709440" behindDoc="0" locked="0" layoutInCell="1" allowOverlap="1" wp14:anchorId="2DDA9F87" wp14:editId="7CDF63D8">
            <wp:simplePos x="0" y="0"/>
            <wp:positionH relativeFrom="margin">
              <wp:align>left</wp:align>
            </wp:positionH>
            <wp:positionV relativeFrom="paragraph">
              <wp:posOffset>78972</wp:posOffset>
            </wp:positionV>
            <wp:extent cx="2197100" cy="2990850"/>
            <wp:effectExtent l="0" t="0" r="0" b="0"/>
            <wp:wrapSquare wrapText="bothSides"/>
            <wp:docPr id="801148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48357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BEDBC" w14:textId="54F849F7" w:rsidR="002F216B" w:rsidRDefault="002F216B" w:rsidP="00353D7E">
      <w:pPr>
        <w:pStyle w:val="Prrafodelista"/>
        <w:rPr>
          <w:b/>
        </w:rPr>
      </w:pPr>
    </w:p>
    <w:p w14:paraId="40BD111E" w14:textId="2202739A" w:rsidR="002F216B" w:rsidRDefault="002F216B" w:rsidP="00353D7E">
      <w:pPr>
        <w:pStyle w:val="Prrafodelista"/>
        <w:rPr>
          <w:b/>
        </w:rPr>
      </w:pPr>
    </w:p>
    <w:p w14:paraId="19C53505" w14:textId="7D118ECC" w:rsidR="002F216B" w:rsidRDefault="002F216B" w:rsidP="00353D7E">
      <w:pPr>
        <w:pStyle w:val="Prrafodelista"/>
        <w:rPr>
          <w:b/>
        </w:rPr>
      </w:pPr>
    </w:p>
    <w:p w14:paraId="70B6AA62" w14:textId="49A5A8D0" w:rsidR="00353D7E" w:rsidRDefault="00353D7E" w:rsidP="00353D7E">
      <w:pPr>
        <w:pStyle w:val="Prrafodelista"/>
        <w:rPr>
          <w:b/>
        </w:rPr>
      </w:pPr>
    </w:p>
    <w:p w14:paraId="0848994F" w14:textId="77777777" w:rsidR="002F216B" w:rsidRDefault="002F216B" w:rsidP="00353D7E">
      <w:pPr>
        <w:pStyle w:val="Prrafodelista"/>
        <w:rPr>
          <w:b/>
        </w:rPr>
      </w:pPr>
    </w:p>
    <w:p w14:paraId="592CD4A8" w14:textId="77777777" w:rsidR="002F216B" w:rsidRDefault="002F216B" w:rsidP="00353D7E">
      <w:pPr>
        <w:pStyle w:val="Prrafodelista"/>
        <w:rPr>
          <w:b/>
        </w:rPr>
      </w:pPr>
    </w:p>
    <w:p w14:paraId="67CC4555" w14:textId="77777777" w:rsidR="002F216B" w:rsidRDefault="002F216B" w:rsidP="00353D7E">
      <w:pPr>
        <w:pStyle w:val="Prrafodelista"/>
        <w:rPr>
          <w:b/>
        </w:rPr>
      </w:pPr>
    </w:p>
    <w:p w14:paraId="0E6911B4" w14:textId="77777777" w:rsidR="002F216B" w:rsidRDefault="002F216B" w:rsidP="00353D7E">
      <w:pPr>
        <w:pStyle w:val="Prrafodelista"/>
        <w:rPr>
          <w:b/>
        </w:rPr>
      </w:pPr>
    </w:p>
    <w:p w14:paraId="6B1A031D" w14:textId="77777777" w:rsidR="002F216B" w:rsidRDefault="002F216B" w:rsidP="00353D7E">
      <w:pPr>
        <w:pStyle w:val="Prrafodelista"/>
        <w:rPr>
          <w:b/>
        </w:rPr>
      </w:pPr>
    </w:p>
    <w:p w14:paraId="0AC50772" w14:textId="77777777" w:rsidR="002F216B" w:rsidRDefault="002F216B" w:rsidP="00353D7E">
      <w:pPr>
        <w:pStyle w:val="Prrafodelista"/>
        <w:rPr>
          <w:b/>
        </w:rPr>
      </w:pPr>
    </w:p>
    <w:p w14:paraId="075FA30B" w14:textId="77777777" w:rsidR="002F216B" w:rsidRDefault="002F216B" w:rsidP="00353D7E">
      <w:pPr>
        <w:pStyle w:val="Prrafodelista"/>
        <w:rPr>
          <w:b/>
        </w:rPr>
      </w:pPr>
    </w:p>
    <w:p w14:paraId="131EA1F3" w14:textId="77777777" w:rsidR="002F216B" w:rsidRDefault="002F216B" w:rsidP="00353D7E">
      <w:pPr>
        <w:pStyle w:val="Prrafodelista"/>
        <w:rPr>
          <w:b/>
        </w:rPr>
      </w:pPr>
    </w:p>
    <w:p w14:paraId="08A28879" w14:textId="77777777" w:rsidR="002F216B" w:rsidRDefault="002F216B" w:rsidP="00353D7E">
      <w:pPr>
        <w:pStyle w:val="Prrafodelista"/>
        <w:rPr>
          <w:b/>
        </w:rPr>
      </w:pPr>
    </w:p>
    <w:p w14:paraId="48DC4703" w14:textId="77777777" w:rsidR="002F216B" w:rsidRDefault="002F216B" w:rsidP="00353D7E">
      <w:pPr>
        <w:pStyle w:val="Prrafodelista"/>
        <w:rPr>
          <w:b/>
        </w:rPr>
      </w:pPr>
    </w:p>
    <w:p w14:paraId="30FE63B2" w14:textId="77777777" w:rsidR="00F349F9" w:rsidRDefault="00F349F9" w:rsidP="00353D7E">
      <w:pPr>
        <w:pStyle w:val="Prrafodelista"/>
        <w:rPr>
          <w:b/>
        </w:rPr>
      </w:pPr>
    </w:p>
    <w:p w14:paraId="1646E329" w14:textId="77777777" w:rsidR="00F349F9" w:rsidRDefault="00F349F9" w:rsidP="00353D7E">
      <w:pPr>
        <w:pStyle w:val="Prrafodelista"/>
        <w:rPr>
          <w:b/>
        </w:rPr>
      </w:pPr>
    </w:p>
    <w:p w14:paraId="3519693D" w14:textId="77777777" w:rsidR="002F216B" w:rsidRDefault="002F216B" w:rsidP="00353D7E">
      <w:pPr>
        <w:pStyle w:val="Prrafodelista"/>
        <w:rPr>
          <w:b/>
        </w:rPr>
      </w:pPr>
    </w:p>
    <w:p w14:paraId="005EC6DE" w14:textId="77777777" w:rsidR="002F216B" w:rsidRDefault="002F216B" w:rsidP="00353D7E">
      <w:pPr>
        <w:pStyle w:val="Prrafodelista"/>
        <w:rPr>
          <w:b/>
        </w:rPr>
      </w:pPr>
    </w:p>
    <w:p w14:paraId="2AB35269" w14:textId="706B77A0" w:rsidR="00353D7E" w:rsidRDefault="00353D7E" w:rsidP="00353D7E">
      <w:pPr>
        <w:pStyle w:val="Prrafodelista"/>
        <w:rPr>
          <w:b/>
        </w:rPr>
      </w:pPr>
      <w:r w:rsidRPr="007F7752">
        <w:rPr>
          <w:b/>
          <w:noProof/>
        </w:rPr>
        <w:lastRenderedPageBreak/>
        <w:drawing>
          <wp:inline distT="0" distB="0" distL="0" distR="0" wp14:anchorId="64FEAFC2" wp14:editId="79475DF0">
            <wp:extent cx="1985095" cy="2859482"/>
            <wp:effectExtent l="0" t="0" r="0" b="0"/>
            <wp:docPr id="1004195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557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91098" cy="28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53B2" w14:textId="77777777" w:rsidR="00353D7E" w:rsidRDefault="00353D7E" w:rsidP="00353D7E">
      <w:pPr>
        <w:pStyle w:val="Prrafodelista"/>
        <w:rPr>
          <w:b/>
        </w:rPr>
      </w:pPr>
      <w:r w:rsidRPr="00151D0D">
        <w:rPr>
          <w:b/>
          <w:noProof/>
        </w:rPr>
        <w:drawing>
          <wp:inline distT="0" distB="0" distL="0" distR="0" wp14:anchorId="1A9C6907" wp14:editId="0E7F03AB">
            <wp:extent cx="2042303" cy="2916720"/>
            <wp:effectExtent l="0" t="0" r="0" b="0"/>
            <wp:docPr id="915734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346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3078" cy="29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AD6E" w14:textId="77777777" w:rsidR="00353D7E" w:rsidRDefault="00353D7E" w:rsidP="00353D7E">
      <w:pPr>
        <w:pStyle w:val="Prrafodelista"/>
        <w:rPr>
          <w:b/>
        </w:rPr>
      </w:pPr>
      <w:r w:rsidRPr="00151D0D">
        <w:rPr>
          <w:b/>
          <w:noProof/>
        </w:rPr>
        <w:lastRenderedPageBreak/>
        <w:drawing>
          <wp:inline distT="0" distB="0" distL="0" distR="0" wp14:anchorId="2E3909FE" wp14:editId="431BA4A4">
            <wp:extent cx="2049581" cy="2944051"/>
            <wp:effectExtent l="0" t="0" r="8255" b="8890"/>
            <wp:docPr id="815281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8159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54327" cy="295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1FAA" w14:textId="77777777" w:rsidR="00353D7E" w:rsidRDefault="00353D7E" w:rsidP="00353D7E">
      <w:pPr>
        <w:pStyle w:val="Prrafodelista"/>
        <w:rPr>
          <w:b/>
        </w:rPr>
      </w:pPr>
      <w:r w:rsidRPr="007B48E9">
        <w:rPr>
          <w:b/>
          <w:noProof/>
        </w:rPr>
        <w:drawing>
          <wp:inline distT="0" distB="0" distL="0" distR="0" wp14:anchorId="243B70F0" wp14:editId="072D47B4">
            <wp:extent cx="2040496" cy="2728570"/>
            <wp:effectExtent l="0" t="0" r="0" b="0"/>
            <wp:docPr id="1987648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4800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4953" cy="276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9A45" w14:textId="77777777" w:rsidR="00353D7E" w:rsidRDefault="00353D7E" w:rsidP="00353D7E">
      <w:pPr>
        <w:pStyle w:val="Prrafodelista"/>
        <w:rPr>
          <w:b/>
        </w:rPr>
      </w:pPr>
      <w:r w:rsidRPr="0022073D">
        <w:rPr>
          <w:b/>
          <w:noProof/>
        </w:rPr>
        <w:lastRenderedPageBreak/>
        <w:drawing>
          <wp:inline distT="0" distB="0" distL="0" distR="0" wp14:anchorId="1EEB7E10" wp14:editId="211741D3">
            <wp:extent cx="1984940" cy="2984602"/>
            <wp:effectExtent l="0" t="0" r="0" b="6350"/>
            <wp:docPr id="467155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5555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8483" cy="298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16EA" w14:textId="77777777" w:rsidR="00353D7E" w:rsidRPr="00AC7B8B" w:rsidRDefault="00353D7E" w:rsidP="00353D7E">
      <w:pPr>
        <w:pStyle w:val="Prrafodelista"/>
        <w:rPr>
          <w:b/>
        </w:rPr>
      </w:pPr>
    </w:p>
    <w:p w14:paraId="78E004A4" w14:textId="77777777" w:rsidR="00353D7E" w:rsidRDefault="00353D7E" w:rsidP="00353D7E">
      <w:pPr>
        <w:pStyle w:val="Ttulo4"/>
      </w:pPr>
      <w:r w:rsidRPr="00AC7B8B">
        <w:t>IDENTIFICACIÓN DE RUTAS</w:t>
      </w:r>
    </w:p>
    <w:p w14:paraId="451F0E86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Ruta1:</w:t>
      </w:r>
      <w:r>
        <w:rPr>
          <w:bCs/>
        </w:rPr>
        <w:t>1,2,3,4,5,6,7,8,9,10,11,12,13,14,15,16,17,18,19,20,21,22,23,24,25,26,27,28,29,30,31,32,33,34,35,36,37,38,39,40,41,42,43,44,45,46,48,49,50,51,52,53,54</w:t>
      </w:r>
    </w:p>
    <w:p w14:paraId="537D09C3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Ruta2:</w:t>
      </w:r>
      <w:r>
        <w:rPr>
          <w:bCs/>
        </w:rPr>
        <w:t>1,2,3,4,5,6,7,8,47,48,49,50,51,52,53,54</w:t>
      </w:r>
    </w:p>
    <w:p w14:paraId="7EEC6AEF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Ruta3:</w:t>
      </w:r>
      <w:r>
        <w:rPr>
          <w:bCs/>
        </w:rPr>
        <w:t>1,2,3,4,5,6,7,8,47,48,49,50,55,56,54</w:t>
      </w:r>
    </w:p>
    <w:p w14:paraId="4ECF3EA5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Ruta4:</w:t>
      </w:r>
      <w:r>
        <w:rPr>
          <w:bCs/>
        </w:rPr>
        <w:t>1,2,3,4,5,6</w:t>
      </w:r>
    </w:p>
    <w:p w14:paraId="7FA32876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Ruta5:</w:t>
      </w:r>
      <w:r>
        <w:rPr>
          <w:bCs/>
        </w:rPr>
        <w:t>1,2,3,4,5,6,7</w:t>
      </w:r>
    </w:p>
    <w:p w14:paraId="315445FB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Ruta6:</w:t>
      </w:r>
      <w:r>
        <w:rPr>
          <w:bCs/>
        </w:rPr>
        <w:t>1,2,3,4,5,6,7,8,9,10,11,12,13,14,15,16,17,18,19,20</w:t>
      </w:r>
    </w:p>
    <w:p w14:paraId="090D85A1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Ruta7:</w:t>
      </w:r>
      <w:r>
        <w:rPr>
          <w:bCs/>
        </w:rPr>
        <w:t>1,2,3,4,5,6,7,8,9,10,11,12,13,14,15,16,17,18,19,20,21,22</w:t>
      </w:r>
    </w:p>
    <w:p w14:paraId="66CC23FD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Ruta8:</w:t>
      </w:r>
      <w:r>
        <w:rPr>
          <w:bCs/>
        </w:rPr>
        <w:t>1,2,3,4,5,6,7,8,9,10,11,12,13,14,15,16,17,18,19,20,21,22,23,24,25,26,27,28,29,30,31,32,33,34</w:t>
      </w:r>
    </w:p>
    <w:p w14:paraId="408D8B15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Ruta9:</w:t>
      </w:r>
      <w:r>
        <w:rPr>
          <w:bCs/>
        </w:rPr>
        <w:t>1,2,3,4,5,6,7,8,9,10,11,12,13,14,15,16,17,18,19,20,21,22,23,24,25,26,27,28,29,30,31,32,33,34,35,36,37,38,39,40,41,42,43,44,45,46</w:t>
      </w:r>
    </w:p>
    <w:p w14:paraId="111D8D3B" w14:textId="77777777" w:rsidR="00353D7E" w:rsidRDefault="00353D7E" w:rsidP="00353D7E">
      <w:pPr>
        <w:pStyle w:val="Prrafodelista"/>
        <w:rPr>
          <w:bCs/>
        </w:rPr>
      </w:pPr>
    </w:p>
    <w:p w14:paraId="35BFD9CA" w14:textId="77777777" w:rsidR="00353D7E" w:rsidRPr="004F424A" w:rsidRDefault="00353D7E" w:rsidP="00353D7E">
      <w:pPr>
        <w:rPr>
          <w:bCs/>
        </w:rPr>
      </w:pPr>
    </w:p>
    <w:p w14:paraId="1C12ED8E" w14:textId="77777777" w:rsidR="00353D7E" w:rsidRPr="0022073D" w:rsidRDefault="00353D7E" w:rsidP="00353D7E">
      <w:pPr>
        <w:pStyle w:val="Prrafodelista"/>
        <w:rPr>
          <w:bCs/>
        </w:rPr>
      </w:pPr>
    </w:p>
    <w:p w14:paraId="1D302BE4" w14:textId="77777777" w:rsidR="00353D7E" w:rsidRPr="00AC7B8B" w:rsidRDefault="00353D7E" w:rsidP="00353D7E">
      <w:pPr>
        <w:pStyle w:val="Ttulo4"/>
      </w:pPr>
      <w:r w:rsidRPr="00AC7B8B">
        <w:t>COMPLEJIDAD CILCOMATICA</w:t>
      </w:r>
    </w:p>
    <w:p w14:paraId="5C10925B" w14:textId="77777777" w:rsidR="00353D7E" w:rsidRDefault="00353D7E" w:rsidP="00353D7E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5"/>
        <w:gridCol w:w="3673"/>
      </w:tblGrid>
      <w:tr w:rsidR="00353D7E" w14:paraId="1272A71B" w14:textId="77777777" w:rsidTr="00455163">
        <w:tc>
          <w:tcPr>
            <w:tcW w:w="4815" w:type="dxa"/>
            <w:shd w:val="clear" w:color="auto" w:fill="C5D3FF"/>
          </w:tcPr>
          <w:p w14:paraId="02CBA6AC" w14:textId="77777777" w:rsidR="00353D7E" w:rsidRDefault="00353D7E" w:rsidP="00455163">
            <w:r>
              <w:t>V(G): Numero de nodos predicados(decisiones)+1</w:t>
            </w:r>
          </w:p>
        </w:tc>
        <w:tc>
          <w:tcPr>
            <w:tcW w:w="3673" w:type="dxa"/>
            <w:shd w:val="clear" w:color="auto" w:fill="C5D3FF"/>
          </w:tcPr>
          <w:p w14:paraId="59C5C064" w14:textId="77777777" w:rsidR="00353D7E" w:rsidRDefault="00353D7E" w:rsidP="00455163">
            <w:r>
              <w:t>8+1</w:t>
            </w:r>
          </w:p>
        </w:tc>
      </w:tr>
      <w:tr w:rsidR="00353D7E" w14:paraId="28FC8CB3" w14:textId="77777777" w:rsidTr="00455163">
        <w:tc>
          <w:tcPr>
            <w:tcW w:w="4815" w:type="dxa"/>
          </w:tcPr>
          <w:p w14:paraId="53817B11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295B2739" w14:textId="77777777" w:rsidR="00353D7E" w:rsidRDefault="00353D7E" w:rsidP="00455163">
            <w:r>
              <w:t>9</w:t>
            </w:r>
          </w:p>
        </w:tc>
      </w:tr>
      <w:tr w:rsidR="00353D7E" w14:paraId="565181B4" w14:textId="77777777" w:rsidTr="00455163">
        <w:tc>
          <w:tcPr>
            <w:tcW w:w="4815" w:type="dxa"/>
            <w:shd w:val="clear" w:color="auto" w:fill="C5D3FF"/>
          </w:tcPr>
          <w:p w14:paraId="7BAE8471" w14:textId="77777777" w:rsidR="00353D7E" w:rsidRDefault="00353D7E" w:rsidP="00455163">
            <w:r>
              <w:t>V(G)=A(Aristas)-N(Nodos)+2</w:t>
            </w:r>
          </w:p>
        </w:tc>
        <w:tc>
          <w:tcPr>
            <w:tcW w:w="3673" w:type="dxa"/>
            <w:shd w:val="clear" w:color="auto" w:fill="C5D3FF"/>
          </w:tcPr>
          <w:p w14:paraId="711BE5F3" w14:textId="77777777" w:rsidR="00353D7E" w:rsidRDefault="00353D7E" w:rsidP="00455163">
            <w:r>
              <w:t>63-56+2</w:t>
            </w:r>
          </w:p>
        </w:tc>
      </w:tr>
      <w:tr w:rsidR="00353D7E" w14:paraId="31590125" w14:textId="77777777" w:rsidTr="00455163">
        <w:tc>
          <w:tcPr>
            <w:tcW w:w="4815" w:type="dxa"/>
          </w:tcPr>
          <w:p w14:paraId="0FE9BBEC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14DB04EF" w14:textId="77777777" w:rsidR="00353D7E" w:rsidRDefault="00353D7E" w:rsidP="00455163">
            <w:r>
              <w:t>9</w:t>
            </w:r>
          </w:p>
        </w:tc>
      </w:tr>
    </w:tbl>
    <w:p w14:paraId="3E8DA462" w14:textId="77777777" w:rsidR="00353D7E" w:rsidRDefault="00353D7E" w:rsidP="00353D7E"/>
    <w:p w14:paraId="5AE8296E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353D7E" w14:paraId="2C21461B" w14:textId="77777777" w:rsidTr="00455163">
        <w:tc>
          <w:tcPr>
            <w:tcW w:w="8488" w:type="dxa"/>
            <w:gridSpan w:val="2"/>
            <w:shd w:val="clear" w:color="auto" w:fill="C5D3FF"/>
          </w:tcPr>
          <w:p w14:paraId="178A3509" w14:textId="77777777" w:rsidR="00353D7E" w:rsidRDefault="00353D7E" w:rsidP="00455163">
            <w:r>
              <w:t>DONDE:</w:t>
            </w:r>
          </w:p>
        </w:tc>
      </w:tr>
      <w:tr w:rsidR="00353D7E" w14:paraId="6F9603A5" w14:textId="77777777" w:rsidTr="00455163">
        <w:tc>
          <w:tcPr>
            <w:tcW w:w="4244" w:type="dxa"/>
          </w:tcPr>
          <w:p w14:paraId="138B3741" w14:textId="77777777" w:rsidR="00353D7E" w:rsidRDefault="00353D7E" w:rsidP="00455163">
            <w:r>
              <w:t>P: Numero de nodos predicado</w:t>
            </w:r>
          </w:p>
        </w:tc>
        <w:tc>
          <w:tcPr>
            <w:tcW w:w="4244" w:type="dxa"/>
          </w:tcPr>
          <w:p w14:paraId="5ED369FD" w14:textId="77777777" w:rsidR="00353D7E" w:rsidRDefault="00353D7E" w:rsidP="00455163">
            <w:r>
              <w:t>2</w:t>
            </w:r>
          </w:p>
        </w:tc>
      </w:tr>
      <w:tr w:rsidR="00353D7E" w14:paraId="18382004" w14:textId="77777777" w:rsidTr="00455163">
        <w:tc>
          <w:tcPr>
            <w:tcW w:w="4244" w:type="dxa"/>
            <w:shd w:val="clear" w:color="auto" w:fill="C5D3FF"/>
          </w:tcPr>
          <w:p w14:paraId="6916D0FE" w14:textId="77777777" w:rsidR="00353D7E" w:rsidRDefault="00353D7E" w:rsidP="00455163">
            <w:r>
              <w:t>A: Numero de aristas</w:t>
            </w:r>
          </w:p>
        </w:tc>
        <w:tc>
          <w:tcPr>
            <w:tcW w:w="4244" w:type="dxa"/>
            <w:shd w:val="clear" w:color="auto" w:fill="C5D3FF"/>
          </w:tcPr>
          <w:p w14:paraId="2B5C8A73" w14:textId="77777777" w:rsidR="00353D7E" w:rsidRDefault="00353D7E" w:rsidP="00455163">
            <w:r>
              <w:t>60</w:t>
            </w:r>
          </w:p>
        </w:tc>
      </w:tr>
      <w:tr w:rsidR="00353D7E" w14:paraId="6B0D11D0" w14:textId="77777777" w:rsidTr="00455163">
        <w:tc>
          <w:tcPr>
            <w:tcW w:w="4244" w:type="dxa"/>
          </w:tcPr>
          <w:p w14:paraId="3C3102CF" w14:textId="77777777" w:rsidR="00353D7E" w:rsidRDefault="00353D7E" w:rsidP="00455163">
            <w:r>
              <w:t>N: Numero de nodos</w:t>
            </w:r>
          </w:p>
        </w:tc>
        <w:tc>
          <w:tcPr>
            <w:tcW w:w="4244" w:type="dxa"/>
          </w:tcPr>
          <w:p w14:paraId="3F45925F" w14:textId="77777777" w:rsidR="00353D7E" w:rsidRDefault="00353D7E" w:rsidP="00455163">
            <w:r>
              <w:t>54</w:t>
            </w:r>
          </w:p>
        </w:tc>
      </w:tr>
    </w:tbl>
    <w:p w14:paraId="6F714774" w14:textId="77777777" w:rsidR="00353D7E" w:rsidRPr="00EC4938" w:rsidRDefault="00353D7E" w:rsidP="00353D7E">
      <w:pPr>
        <w:tabs>
          <w:tab w:val="left" w:pos="1658"/>
        </w:tabs>
      </w:pPr>
    </w:p>
    <w:p w14:paraId="7912F272" w14:textId="67CF26BF" w:rsidR="007242EF" w:rsidRPr="003C11B7" w:rsidRDefault="00A209B6" w:rsidP="00A209B6">
      <w:pPr>
        <w:pStyle w:val="Ttulo"/>
      </w:pPr>
      <w:r w:rsidRPr="003C11B7">
        <w:t xml:space="preserve"> </w:t>
      </w:r>
    </w:p>
    <w:sectPr w:rsidR="007242EF" w:rsidRPr="003C11B7" w:rsidSect="009D087F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EAABFA" w14:textId="77777777" w:rsidR="00FE3A9F" w:rsidRDefault="00FE3A9F">
      <w:pPr>
        <w:spacing w:line="240" w:lineRule="auto"/>
      </w:pPr>
      <w:r>
        <w:separator/>
      </w:r>
    </w:p>
  </w:endnote>
  <w:endnote w:type="continuationSeparator" w:id="0">
    <w:p w14:paraId="786E75E2" w14:textId="77777777" w:rsidR="00FE3A9F" w:rsidRDefault="00FE3A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04B65" w14:paraId="5E99CE6B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D1DEEDB" w14:textId="77777777" w:rsidR="00A04B65" w:rsidRDefault="00A04B65" w:rsidP="001F449A">
          <w:pPr>
            <w:ind w:right="360"/>
          </w:pPr>
          <w:proofErr w:type="spellStart"/>
          <w:r>
            <w:t>Pág</w:t>
          </w:r>
          <w:proofErr w:type="spellEnd"/>
          <w:r>
            <w:t xml:space="preserve">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E15D24">
            <w:rPr>
              <w:rStyle w:val="Nmerodepgina"/>
              <w:noProof/>
            </w:rPr>
            <w:t>14</w:t>
          </w:r>
          <w:r>
            <w:rPr>
              <w:rStyle w:val="Nmerodepgina"/>
            </w:rPr>
            <w:fldChar w:fldCharType="end"/>
          </w:r>
          <w:r>
            <w:rPr>
              <w:rStyle w:val="Nmerodepgina"/>
            </w:rPr>
            <w:t xml:space="preserve"> de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>
            <w:rPr>
              <w:rStyle w:val="Nmerodepgina"/>
            </w:rPr>
            <w:fldChar w:fldCharType="separate"/>
          </w:r>
          <w:r w:rsidR="00E15D24">
            <w:rPr>
              <w:rStyle w:val="Nmerodepgina"/>
              <w:noProof/>
            </w:rPr>
            <w:t>14</w:t>
          </w:r>
          <w:r>
            <w:rPr>
              <w:rStyle w:val="Nmerodepgina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0612D63" w14:textId="77777777" w:rsidR="00A04B65" w:rsidRDefault="00A04B65" w:rsidP="001F449A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B170EA7" w14:textId="77777777" w:rsidR="00A04B65" w:rsidRDefault="00A04B65" w:rsidP="001F449A">
          <w:pPr>
            <w:jc w:val="right"/>
          </w:pPr>
        </w:p>
      </w:tc>
    </w:tr>
  </w:tbl>
  <w:p w14:paraId="4D90D016" w14:textId="77777777" w:rsidR="00A04B65" w:rsidRDefault="00A04B6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04B65" w14:paraId="0D702AA6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AE577A5" w14:textId="77777777" w:rsidR="00A04B65" w:rsidRDefault="00A04B65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02BD680" w14:textId="77777777" w:rsidR="00A04B65" w:rsidRDefault="00A04B65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CD0B303" w14:textId="77777777" w:rsidR="00A04B65" w:rsidRDefault="00A04B65">
          <w:pPr>
            <w:jc w:val="right"/>
          </w:pPr>
          <w:proofErr w:type="spellStart"/>
          <w:r>
            <w:t>Pág</w:t>
          </w:r>
          <w:proofErr w:type="spellEnd"/>
          <w:r>
            <w:t xml:space="preserve">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E15D24">
            <w:rPr>
              <w:rStyle w:val="Nmerodepgina"/>
              <w:noProof/>
            </w:rPr>
            <w:t>13</w:t>
          </w:r>
          <w:r>
            <w:rPr>
              <w:rStyle w:val="Nmerodepgina"/>
            </w:rPr>
            <w:fldChar w:fldCharType="end"/>
          </w:r>
          <w:r>
            <w:rPr>
              <w:rStyle w:val="Nmerodepgina"/>
            </w:rPr>
            <w:t xml:space="preserve"> de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>
            <w:rPr>
              <w:rStyle w:val="Nmerodepgina"/>
            </w:rPr>
            <w:fldChar w:fldCharType="separate"/>
          </w:r>
          <w:r w:rsidR="00E15D24">
            <w:rPr>
              <w:rStyle w:val="Nmerodepgina"/>
              <w:noProof/>
            </w:rPr>
            <w:t>14</w:t>
          </w:r>
          <w:r>
            <w:rPr>
              <w:rStyle w:val="Nmerodepgina"/>
            </w:rPr>
            <w:fldChar w:fldCharType="end"/>
          </w:r>
        </w:p>
      </w:tc>
    </w:tr>
  </w:tbl>
  <w:p w14:paraId="2320CA65" w14:textId="77777777" w:rsidR="00A04B65" w:rsidRDefault="00A04B6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66EE4" w14:textId="77777777" w:rsidR="00A04B65" w:rsidRDefault="00A04B6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0BEBA1" w14:textId="77777777" w:rsidR="00FE3A9F" w:rsidRDefault="00FE3A9F">
      <w:pPr>
        <w:spacing w:line="240" w:lineRule="auto"/>
      </w:pPr>
      <w:r>
        <w:separator/>
      </w:r>
    </w:p>
  </w:footnote>
  <w:footnote w:type="continuationSeparator" w:id="0">
    <w:p w14:paraId="17292F1C" w14:textId="77777777" w:rsidR="00FE3A9F" w:rsidRDefault="00FE3A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18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943"/>
      <w:gridCol w:w="3744"/>
      <w:gridCol w:w="2496"/>
    </w:tblGrid>
    <w:tr w:rsidR="00353D7E" w14:paraId="742EECE8" w14:textId="77777777" w:rsidTr="00B537D7">
      <w:trPr>
        <w:trHeight w:val="490"/>
      </w:trPr>
      <w:tc>
        <w:tcPr>
          <w:tcW w:w="2943" w:type="dxa"/>
          <w:vMerge w:val="restart"/>
          <w:vAlign w:val="center"/>
        </w:tcPr>
        <w:p w14:paraId="2EC32210" w14:textId="332B334C" w:rsidR="00353D7E" w:rsidRPr="00353D7E" w:rsidRDefault="00353D7E" w:rsidP="003E0704">
          <w:pPr>
            <w:pStyle w:val="Encabezado"/>
            <w:jc w:val="center"/>
            <w:rPr>
              <w:rFonts w:ascii="Bodoni MT" w:hAnsi="Bodoni MT"/>
              <w:b/>
            </w:rPr>
          </w:pPr>
          <w:r>
            <w:rPr>
              <w:rFonts w:ascii="Bodoni MT" w:hAnsi="Bodoni MT"/>
              <w:b/>
            </w:rPr>
            <w:t>Gestión de pegos para una institución privada</w:t>
          </w:r>
        </w:p>
      </w:tc>
      <w:tc>
        <w:tcPr>
          <w:tcW w:w="3744" w:type="dxa"/>
          <w:vMerge w:val="restart"/>
          <w:vAlign w:val="center"/>
        </w:tcPr>
        <w:p w14:paraId="0EFE8CB1" w14:textId="20ADBA63" w:rsidR="00353D7E" w:rsidRPr="00353D7E" w:rsidRDefault="00353D7E" w:rsidP="003E0704">
          <w:pPr>
            <w:pStyle w:val="Encabezado"/>
            <w:jc w:val="center"/>
            <w:rPr>
              <w:b/>
            </w:rPr>
          </w:pPr>
          <w:r>
            <w:rPr>
              <w:b/>
            </w:rPr>
            <w:t>Caja blanca</w:t>
          </w:r>
        </w:p>
      </w:tc>
      <w:tc>
        <w:tcPr>
          <w:tcW w:w="2496" w:type="dxa"/>
        </w:tcPr>
        <w:p w14:paraId="0F9CA1BC" w14:textId="77777777" w:rsidR="00353D7E" w:rsidRDefault="00353D7E" w:rsidP="003E0704">
          <w:pPr>
            <w:pStyle w:val="Encabezado"/>
          </w:pPr>
          <w:r>
            <w:t>Versión:</w:t>
          </w:r>
          <w:r w:rsidR="00B95399">
            <w:t>5</w:t>
          </w:r>
        </w:p>
        <w:p w14:paraId="566823B6" w14:textId="43099674" w:rsidR="00B95399" w:rsidRPr="00353D7E" w:rsidRDefault="00B95399" w:rsidP="003E0704">
          <w:pPr>
            <w:pStyle w:val="Encabezado"/>
          </w:pPr>
        </w:p>
      </w:tc>
    </w:tr>
    <w:tr w:rsidR="00A04B65" w14:paraId="4873866D" w14:textId="77777777" w:rsidTr="003E0704">
      <w:trPr>
        <w:trHeight w:val="56"/>
      </w:trPr>
      <w:tc>
        <w:tcPr>
          <w:tcW w:w="2943" w:type="dxa"/>
          <w:vMerge/>
        </w:tcPr>
        <w:p w14:paraId="0271C59D" w14:textId="77777777" w:rsidR="00A04B65" w:rsidRPr="00353D7E" w:rsidRDefault="00A04B65" w:rsidP="003E0704">
          <w:pPr>
            <w:pStyle w:val="Encabezado"/>
            <w:jc w:val="center"/>
          </w:pPr>
        </w:p>
      </w:tc>
      <w:tc>
        <w:tcPr>
          <w:tcW w:w="3744" w:type="dxa"/>
          <w:vMerge/>
        </w:tcPr>
        <w:p w14:paraId="61B6DACB" w14:textId="77777777" w:rsidR="00A04B65" w:rsidRPr="00353D7E" w:rsidRDefault="00A04B65" w:rsidP="003E0704">
          <w:pPr>
            <w:pStyle w:val="Encabezado"/>
            <w:jc w:val="center"/>
          </w:pPr>
        </w:p>
      </w:tc>
      <w:tc>
        <w:tcPr>
          <w:tcW w:w="2496" w:type="dxa"/>
        </w:tcPr>
        <w:p w14:paraId="3EF497E2" w14:textId="20D39A95" w:rsidR="00A04B65" w:rsidRPr="00353D7E" w:rsidRDefault="00A04B65" w:rsidP="003E0704">
          <w:pPr>
            <w:pStyle w:val="Encabezado"/>
          </w:pPr>
          <w:r w:rsidRPr="00353D7E">
            <w:t xml:space="preserve">Página: </w:t>
          </w:r>
          <w:r w:rsidR="00353D7E">
            <w:t>2</w:t>
          </w:r>
        </w:p>
      </w:tc>
    </w:tr>
    <w:tr w:rsidR="00A04B65" w14:paraId="6281BDE7" w14:textId="77777777" w:rsidTr="003E0704">
      <w:trPr>
        <w:trHeight w:val="56"/>
      </w:trPr>
      <w:tc>
        <w:tcPr>
          <w:tcW w:w="2943" w:type="dxa"/>
          <w:vMerge/>
        </w:tcPr>
        <w:p w14:paraId="12F8EED3" w14:textId="77777777" w:rsidR="00A04B65" w:rsidRPr="00353D7E" w:rsidRDefault="00A04B65" w:rsidP="003E0704">
          <w:pPr>
            <w:pStyle w:val="Encabezado"/>
            <w:jc w:val="center"/>
          </w:pPr>
        </w:p>
      </w:tc>
      <w:tc>
        <w:tcPr>
          <w:tcW w:w="3744" w:type="dxa"/>
          <w:vMerge/>
        </w:tcPr>
        <w:p w14:paraId="72EEC55A" w14:textId="77777777" w:rsidR="00A04B65" w:rsidRPr="00353D7E" w:rsidRDefault="00A04B65" w:rsidP="003E0704">
          <w:pPr>
            <w:pStyle w:val="Encabezado"/>
            <w:jc w:val="center"/>
          </w:pPr>
        </w:p>
      </w:tc>
      <w:tc>
        <w:tcPr>
          <w:tcW w:w="2496" w:type="dxa"/>
        </w:tcPr>
        <w:p w14:paraId="4D161072" w14:textId="6B6BC78F" w:rsidR="00A04B65" w:rsidRPr="00353D7E" w:rsidRDefault="00A04B65" w:rsidP="003E0704">
          <w:pPr>
            <w:pStyle w:val="Encabezado"/>
          </w:pPr>
          <w:r w:rsidRPr="00353D7E">
            <w:t xml:space="preserve">Fecha: </w:t>
          </w:r>
          <w:r w:rsidR="00353D7E">
            <w:t>12/05/2025</w:t>
          </w:r>
        </w:p>
      </w:tc>
    </w:tr>
  </w:tbl>
  <w:p w14:paraId="265F349D" w14:textId="77777777" w:rsidR="00A04B65" w:rsidRDefault="00A04B65" w:rsidP="0025607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26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943"/>
      <w:gridCol w:w="3828"/>
      <w:gridCol w:w="2496"/>
    </w:tblGrid>
    <w:tr w:rsidR="00353D7E" w14:paraId="54E12235" w14:textId="77777777" w:rsidTr="00544C7E">
      <w:trPr>
        <w:trHeight w:val="490"/>
      </w:trPr>
      <w:tc>
        <w:tcPr>
          <w:tcW w:w="2943" w:type="dxa"/>
          <w:vMerge w:val="restart"/>
          <w:vAlign w:val="center"/>
        </w:tcPr>
        <w:p w14:paraId="3552C66B" w14:textId="69899EFE" w:rsidR="00353D7E" w:rsidRPr="006F225B" w:rsidRDefault="00353D7E" w:rsidP="005F3394">
          <w:pPr>
            <w:pStyle w:val="Encabezado"/>
            <w:jc w:val="center"/>
            <w:rPr>
              <w:rFonts w:ascii="Bodoni MT" w:hAnsi="Bodoni MT"/>
              <w:b/>
              <w:sz w:val="28"/>
              <w:szCs w:val="28"/>
            </w:rPr>
          </w:pPr>
          <w:r>
            <w:rPr>
              <w:rFonts w:ascii="Bodoni MT" w:hAnsi="Bodoni MT"/>
              <w:sz w:val="24"/>
              <w:szCs w:val="28"/>
            </w:rPr>
            <w:t>Gestión de pagos para una institución privada</w:t>
          </w:r>
        </w:p>
      </w:tc>
      <w:tc>
        <w:tcPr>
          <w:tcW w:w="3828" w:type="dxa"/>
          <w:vMerge w:val="restart"/>
          <w:vAlign w:val="center"/>
        </w:tcPr>
        <w:p w14:paraId="4392D069" w14:textId="29B728A2" w:rsidR="00353D7E" w:rsidRPr="005F3394" w:rsidRDefault="00353D7E" w:rsidP="004F4D56">
          <w:pPr>
            <w:pStyle w:val="Encabezado"/>
            <w:jc w:val="center"/>
            <w:rPr>
              <w:b/>
            </w:rPr>
          </w:pPr>
          <w:r>
            <w:rPr>
              <w:b/>
            </w:rPr>
            <w:t>Caja Blanca</w:t>
          </w:r>
        </w:p>
      </w:tc>
      <w:tc>
        <w:tcPr>
          <w:tcW w:w="2496" w:type="dxa"/>
        </w:tcPr>
        <w:p w14:paraId="7252284E" w14:textId="4B8B2F29" w:rsidR="00353D7E" w:rsidRDefault="00353D7E" w:rsidP="003E0704">
          <w:pPr>
            <w:pStyle w:val="Encabezado"/>
          </w:pPr>
          <w:r>
            <w:t>Versión: 4</w:t>
          </w:r>
        </w:p>
      </w:tc>
    </w:tr>
    <w:tr w:rsidR="00A04B65" w14:paraId="2449F063" w14:textId="77777777" w:rsidTr="004F4D56">
      <w:trPr>
        <w:trHeight w:val="56"/>
      </w:trPr>
      <w:tc>
        <w:tcPr>
          <w:tcW w:w="2943" w:type="dxa"/>
          <w:vMerge/>
        </w:tcPr>
        <w:p w14:paraId="0EC59A04" w14:textId="77777777" w:rsidR="00A04B65" w:rsidRDefault="00A04B65" w:rsidP="003E0704">
          <w:pPr>
            <w:pStyle w:val="Encabezado"/>
            <w:jc w:val="center"/>
          </w:pPr>
        </w:p>
      </w:tc>
      <w:tc>
        <w:tcPr>
          <w:tcW w:w="3828" w:type="dxa"/>
          <w:vMerge/>
        </w:tcPr>
        <w:p w14:paraId="4DB2429A" w14:textId="77777777" w:rsidR="00A04B65" w:rsidRDefault="00A04B65" w:rsidP="003E0704">
          <w:pPr>
            <w:pStyle w:val="Encabezado"/>
            <w:jc w:val="center"/>
          </w:pPr>
        </w:p>
      </w:tc>
      <w:tc>
        <w:tcPr>
          <w:tcW w:w="2496" w:type="dxa"/>
        </w:tcPr>
        <w:p w14:paraId="4AB1DBCC" w14:textId="6A99A8D0" w:rsidR="00A04B65" w:rsidRDefault="00A04B65" w:rsidP="003E0704">
          <w:pPr>
            <w:pStyle w:val="Encabezado"/>
          </w:pPr>
          <w:r>
            <w:t xml:space="preserve">Página: </w:t>
          </w:r>
          <w:r w:rsidR="00353D7E">
            <w:t>3</w:t>
          </w:r>
        </w:p>
      </w:tc>
    </w:tr>
    <w:tr w:rsidR="00A04B65" w14:paraId="7DFB550D" w14:textId="77777777" w:rsidTr="004F4D56">
      <w:trPr>
        <w:trHeight w:val="56"/>
      </w:trPr>
      <w:tc>
        <w:tcPr>
          <w:tcW w:w="2943" w:type="dxa"/>
          <w:vMerge/>
        </w:tcPr>
        <w:p w14:paraId="4397C02F" w14:textId="77777777" w:rsidR="00A04B65" w:rsidRDefault="00A04B65" w:rsidP="003E0704">
          <w:pPr>
            <w:pStyle w:val="Encabezado"/>
            <w:jc w:val="center"/>
          </w:pPr>
        </w:p>
      </w:tc>
      <w:tc>
        <w:tcPr>
          <w:tcW w:w="3828" w:type="dxa"/>
          <w:vMerge/>
        </w:tcPr>
        <w:p w14:paraId="2FB4AA16" w14:textId="77777777" w:rsidR="00A04B65" w:rsidRDefault="00A04B65" w:rsidP="003E0704">
          <w:pPr>
            <w:pStyle w:val="Encabezado"/>
            <w:jc w:val="center"/>
          </w:pPr>
        </w:p>
      </w:tc>
      <w:tc>
        <w:tcPr>
          <w:tcW w:w="2496" w:type="dxa"/>
        </w:tcPr>
        <w:p w14:paraId="40EDCDC2" w14:textId="71A88F98" w:rsidR="00A04B65" w:rsidRDefault="00A04B65" w:rsidP="003E0704">
          <w:pPr>
            <w:pStyle w:val="Encabezado"/>
          </w:pPr>
          <w:r>
            <w:t xml:space="preserve">Fecha: </w:t>
          </w:r>
          <w:r w:rsidR="008C4CBB">
            <w:t>1</w:t>
          </w:r>
          <w:r w:rsidR="00353D7E">
            <w:t>1/02/2025</w:t>
          </w:r>
        </w:p>
      </w:tc>
    </w:tr>
  </w:tbl>
  <w:p w14:paraId="2DFAE22A" w14:textId="77777777" w:rsidR="00A04B65" w:rsidRDefault="00A04B65">
    <w:pPr>
      <w:pStyle w:val="Encabezado"/>
    </w:pPr>
  </w:p>
  <w:p w14:paraId="0CC32447" w14:textId="77777777" w:rsidR="00A04B65" w:rsidRDefault="00A04B6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A2F87" w14:textId="77777777" w:rsidR="00A04B65" w:rsidRDefault="00A04B6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lvlText w:val="%1.%2"/>
      <w:legacy w:legacy="1" w:legacySpace="144" w:legacyIndent="720"/>
      <w:lvlJc w:val="left"/>
      <w:pPr>
        <w:ind w:left="720" w:hanging="720"/>
      </w:pPr>
    </w:lvl>
    <w:lvl w:ilvl="2">
      <w:start w:val="1"/>
      <w:numFmt w:val="decimal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A113D7"/>
    <w:multiLevelType w:val="hybridMultilevel"/>
    <w:tmpl w:val="A6D8496E"/>
    <w:lvl w:ilvl="0" w:tplc="140A000F">
      <w:start w:val="1"/>
      <w:numFmt w:val="decimal"/>
      <w:lvlText w:val="%1."/>
      <w:lvlJc w:val="left"/>
      <w:pPr>
        <w:ind w:left="1800" w:hanging="360"/>
      </w:pPr>
    </w:lvl>
    <w:lvl w:ilvl="1" w:tplc="140A0019" w:tentative="1">
      <w:start w:val="1"/>
      <w:numFmt w:val="lowerLetter"/>
      <w:lvlText w:val="%2."/>
      <w:lvlJc w:val="left"/>
      <w:pPr>
        <w:ind w:left="2520" w:hanging="360"/>
      </w:pPr>
    </w:lvl>
    <w:lvl w:ilvl="2" w:tplc="140A001B" w:tentative="1">
      <w:start w:val="1"/>
      <w:numFmt w:val="lowerRoman"/>
      <w:lvlText w:val="%3."/>
      <w:lvlJc w:val="right"/>
      <w:pPr>
        <w:ind w:left="3240" w:hanging="180"/>
      </w:pPr>
    </w:lvl>
    <w:lvl w:ilvl="3" w:tplc="140A000F" w:tentative="1">
      <w:start w:val="1"/>
      <w:numFmt w:val="decimal"/>
      <w:lvlText w:val="%4."/>
      <w:lvlJc w:val="left"/>
      <w:pPr>
        <w:ind w:left="3960" w:hanging="360"/>
      </w:pPr>
    </w:lvl>
    <w:lvl w:ilvl="4" w:tplc="140A0019" w:tentative="1">
      <w:start w:val="1"/>
      <w:numFmt w:val="lowerLetter"/>
      <w:lvlText w:val="%5."/>
      <w:lvlJc w:val="left"/>
      <w:pPr>
        <w:ind w:left="4680" w:hanging="360"/>
      </w:pPr>
    </w:lvl>
    <w:lvl w:ilvl="5" w:tplc="140A001B" w:tentative="1">
      <w:start w:val="1"/>
      <w:numFmt w:val="lowerRoman"/>
      <w:lvlText w:val="%6."/>
      <w:lvlJc w:val="right"/>
      <w:pPr>
        <w:ind w:left="5400" w:hanging="180"/>
      </w:pPr>
    </w:lvl>
    <w:lvl w:ilvl="6" w:tplc="140A000F" w:tentative="1">
      <w:start w:val="1"/>
      <w:numFmt w:val="decimal"/>
      <w:lvlText w:val="%7."/>
      <w:lvlJc w:val="left"/>
      <w:pPr>
        <w:ind w:left="6120" w:hanging="360"/>
      </w:pPr>
    </w:lvl>
    <w:lvl w:ilvl="7" w:tplc="140A0019" w:tentative="1">
      <w:start w:val="1"/>
      <w:numFmt w:val="lowerLetter"/>
      <w:lvlText w:val="%8."/>
      <w:lvlJc w:val="left"/>
      <w:pPr>
        <w:ind w:left="6840" w:hanging="360"/>
      </w:pPr>
    </w:lvl>
    <w:lvl w:ilvl="8" w:tplc="1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5BE7FFD"/>
    <w:multiLevelType w:val="hybridMultilevel"/>
    <w:tmpl w:val="E4264C0C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42DAB"/>
    <w:multiLevelType w:val="hybridMultilevel"/>
    <w:tmpl w:val="7B18BCFA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D059EC"/>
    <w:multiLevelType w:val="hybridMultilevel"/>
    <w:tmpl w:val="DD32627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EA7CCE"/>
    <w:multiLevelType w:val="hybridMultilevel"/>
    <w:tmpl w:val="7CCC30FE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ACC5433"/>
    <w:multiLevelType w:val="hybridMultilevel"/>
    <w:tmpl w:val="3FB4507E"/>
    <w:lvl w:ilvl="0" w:tplc="1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E6505A"/>
    <w:multiLevelType w:val="hybridMultilevel"/>
    <w:tmpl w:val="B3101FD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321F64"/>
    <w:multiLevelType w:val="hybridMultilevel"/>
    <w:tmpl w:val="3A729A2C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A02F5"/>
    <w:multiLevelType w:val="hybridMultilevel"/>
    <w:tmpl w:val="E6F6004C"/>
    <w:lvl w:ilvl="0" w:tplc="6632ED6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0148D2"/>
    <w:multiLevelType w:val="hybridMultilevel"/>
    <w:tmpl w:val="BB4E4044"/>
    <w:lvl w:ilvl="0" w:tplc="001C80D4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7D4A73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22F540F1"/>
    <w:multiLevelType w:val="hybridMultilevel"/>
    <w:tmpl w:val="4F20F62A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4BB587A"/>
    <w:multiLevelType w:val="hybridMultilevel"/>
    <w:tmpl w:val="28D84D0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634CE9"/>
    <w:multiLevelType w:val="hybridMultilevel"/>
    <w:tmpl w:val="A4ACD83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A724CF"/>
    <w:multiLevelType w:val="hybridMultilevel"/>
    <w:tmpl w:val="BE4E559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214684"/>
    <w:multiLevelType w:val="hybridMultilevel"/>
    <w:tmpl w:val="F6FCCD04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50B2972"/>
    <w:multiLevelType w:val="hybridMultilevel"/>
    <w:tmpl w:val="53DA4F8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5D4821"/>
    <w:multiLevelType w:val="hybridMultilevel"/>
    <w:tmpl w:val="D8502C64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CC09A3"/>
    <w:multiLevelType w:val="hybridMultilevel"/>
    <w:tmpl w:val="E65E263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44161"/>
    <w:multiLevelType w:val="hybridMultilevel"/>
    <w:tmpl w:val="EAF202B8"/>
    <w:lvl w:ilvl="0" w:tplc="1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888597A"/>
    <w:multiLevelType w:val="hybridMultilevel"/>
    <w:tmpl w:val="F1C6D0E6"/>
    <w:lvl w:ilvl="0" w:tplc="8A30B7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1EAE6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4586D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7E2E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90ED2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9A03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F4866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1582B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222A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4AD47BC9"/>
    <w:multiLevelType w:val="hybridMultilevel"/>
    <w:tmpl w:val="4C8047D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95521"/>
    <w:multiLevelType w:val="hybridMultilevel"/>
    <w:tmpl w:val="2AEAD7C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E116D5B"/>
    <w:multiLevelType w:val="hybridMultilevel"/>
    <w:tmpl w:val="1A58E13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736911"/>
    <w:multiLevelType w:val="hybridMultilevel"/>
    <w:tmpl w:val="C802AB18"/>
    <w:lvl w:ilvl="0" w:tplc="D8D02E04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337F3"/>
    <w:multiLevelType w:val="hybridMultilevel"/>
    <w:tmpl w:val="3A0C34E6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380939462">
    <w:abstractNumId w:val="0"/>
  </w:num>
  <w:num w:numId="2" w16cid:durableId="77213995">
    <w:abstractNumId w:val="11"/>
  </w:num>
  <w:num w:numId="3" w16cid:durableId="1832524224">
    <w:abstractNumId w:val="0"/>
  </w:num>
  <w:num w:numId="4" w16cid:durableId="1664814079">
    <w:abstractNumId w:val="17"/>
  </w:num>
  <w:num w:numId="5" w16cid:durableId="1586184397">
    <w:abstractNumId w:val="4"/>
  </w:num>
  <w:num w:numId="6" w16cid:durableId="521170899">
    <w:abstractNumId w:val="22"/>
  </w:num>
  <w:num w:numId="7" w16cid:durableId="1072239126">
    <w:abstractNumId w:val="19"/>
  </w:num>
  <w:num w:numId="8" w16cid:durableId="2075809437">
    <w:abstractNumId w:val="14"/>
  </w:num>
  <w:num w:numId="9" w16cid:durableId="1938057210">
    <w:abstractNumId w:val="5"/>
  </w:num>
  <w:num w:numId="10" w16cid:durableId="254637862">
    <w:abstractNumId w:val="3"/>
  </w:num>
  <w:num w:numId="11" w16cid:durableId="179510096">
    <w:abstractNumId w:val="12"/>
  </w:num>
  <w:num w:numId="12" w16cid:durableId="1774550605">
    <w:abstractNumId w:val="26"/>
  </w:num>
  <w:num w:numId="13" w16cid:durableId="1682120264">
    <w:abstractNumId w:val="10"/>
  </w:num>
  <w:num w:numId="14" w16cid:durableId="1196192205">
    <w:abstractNumId w:val="16"/>
  </w:num>
  <w:num w:numId="15" w16cid:durableId="746614877">
    <w:abstractNumId w:val="21"/>
  </w:num>
  <w:num w:numId="16" w16cid:durableId="545528867">
    <w:abstractNumId w:val="20"/>
  </w:num>
  <w:num w:numId="17" w16cid:durableId="323557646">
    <w:abstractNumId w:val="6"/>
  </w:num>
  <w:num w:numId="18" w16cid:durableId="763456919">
    <w:abstractNumId w:val="0"/>
  </w:num>
  <w:num w:numId="19" w16cid:durableId="1218662556">
    <w:abstractNumId w:val="1"/>
  </w:num>
  <w:num w:numId="20" w16cid:durableId="1734431871">
    <w:abstractNumId w:val="9"/>
  </w:num>
  <w:num w:numId="21" w16cid:durableId="1207639321">
    <w:abstractNumId w:val="24"/>
  </w:num>
  <w:num w:numId="22" w16cid:durableId="1460220699">
    <w:abstractNumId w:val="25"/>
  </w:num>
  <w:num w:numId="23" w16cid:durableId="699161057">
    <w:abstractNumId w:val="0"/>
  </w:num>
  <w:num w:numId="24" w16cid:durableId="2143962002">
    <w:abstractNumId w:val="0"/>
  </w:num>
  <w:num w:numId="25" w16cid:durableId="1184057447">
    <w:abstractNumId w:val="23"/>
  </w:num>
  <w:num w:numId="26" w16cid:durableId="834685679">
    <w:abstractNumId w:val="0"/>
  </w:num>
  <w:num w:numId="27" w16cid:durableId="1104766144">
    <w:abstractNumId w:val="15"/>
  </w:num>
  <w:num w:numId="28" w16cid:durableId="1010988137">
    <w:abstractNumId w:val="8"/>
  </w:num>
  <w:num w:numId="29" w16cid:durableId="1652783618">
    <w:abstractNumId w:val="13"/>
  </w:num>
  <w:num w:numId="30" w16cid:durableId="746462153">
    <w:abstractNumId w:val="2"/>
  </w:num>
  <w:num w:numId="31" w16cid:durableId="189219158">
    <w:abstractNumId w:val="7"/>
  </w:num>
  <w:num w:numId="32" w16cid:durableId="20102825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activeWritingStyle w:appName="MSWord" w:lang="en-US" w:vendorID="8" w:dllVersion="513" w:checkStyle="1"/>
  <w:activeWritingStyle w:appName="MSWord" w:lang="es-ES_tradnl" w:vendorID="9" w:dllVersion="512" w:checkStyle="1"/>
  <w:activeWritingStyle w:appName="MSWord" w:lang="es-PE" w:vendorID="9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973"/>
    <w:rsid w:val="0000408F"/>
    <w:rsid w:val="000067A8"/>
    <w:rsid w:val="000218BE"/>
    <w:rsid w:val="0002444B"/>
    <w:rsid w:val="000251B6"/>
    <w:rsid w:val="00034FFF"/>
    <w:rsid w:val="000404DF"/>
    <w:rsid w:val="00043D03"/>
    <w:rsid w:val="00046E48"/>
    <w:rsid w:val="000533D7"/>
    <w:rsid w:val="000569B6"/>
    <w:rsid w:val="00095C5C"/>
    <w:rsid w:val="000A109F"/>
    <w:rsid w:val="000A26E2"/>
    <w:rsid w:val="000A5B8B"/>
    <w:rsid w:val="000A6E14"/>
    <w:rsid w:val="000A7B71"/>
    <w:rsid w:val="000B12D0"/>
    <w:rsid w:val="000B30D6"/>
    <w:rsid w:val="000D48A3"/>
    <w:rsid w:val="001101E9"/>
    <w:rsid w:val="00112D50"/>
    <w:rsid w:val="00114C93"/>
    <w:rsid w:val="00116497"/>
    <w:rsid w:val="00123ADA"/>
    <w:rsid w:val="00124834"/>
    <w:rsid w:val="00171AD7"/>
    <w:rsid w:val="0018231F"/>
    <w:rsid w:val="001916CC"/>
    <w:rsid w:val="001A1C41"/>
    <w:rsid w:val="001A79AD"/>
    <w:rsid w:val="001B4884"/>
    <w:rsid w:val="001B6256"/>
    <w:rsid w:val="001C0A4A"/>
    <w:rsid w:val="001C3091"/>
    <w:rsid w:val="001D3B68"/>
    <w:rsid w:val="001F449A"/>
    <w:rsid w:val="00200DAB"/>
    <w:rsid w:val="00216192"/>
    <w:rsid w:val="00221B53"/>
    <w:rsid w:val="002306FA"/>
    <w:rsid w:val="002358DF"/>
    <w:rsid w:val="00252A19"/>
    <w:rsid w:val="00256079"/>
    <w:rsid w:val="00282A1E"/>
    <w:rsid w:val="00282F69"/>
    <w:rsid w:val="00285E70"/>
    <w:rsid w:val="002A4F91"/>
    <w:rsid w:val="002C0081"/>
    <w:rsid w:val="002C3EB0"/>
    <w:rsid w:val="002E4B6B"/>
    <w:rsid w:val="002F216B"/>
    <w:rsid w:val="00303D53"/>
    <w:rsid w:val="00303DCD"/>
    <w:rsid w:val="00306A03"/>
    <w:rsid w:val="003235BB"/>
    <w:rsid w:val="00326E7A"/>
    <w:rsid w:val="00353D7E"/>
    <w:rsid w:val="00360D5D"/>
    <w:rsid w:val="00362DB2"/>
    <w:rsid w:val="00362E8D"/>
    <w:rsid w:val="003665E3"/>
    <w:rsid w:val="00384BBA"/>
    <w:rsid w:val="003929CC"/>
    <w:rsid w:val="003A55EE"/>
    <w:rsid w:val="003C11B7"/>
    <w:rsid w:val="003D6614"/>
    <w:rsid w:val="003E0704"/>
    <w:rsid w:val="003E1431"/>
    <w:rsid w:val="003E215C"/>
    <w:rsid w:val="003E3C4E"/>
    <w:rsid w:val="003E590C"/>
    <w:rsid w:val="003F4B1E"/>
    <w:rsid w:val="0041510D"/>
    <w:rsid w:val="00417625"/>
    <w:rsid w:val="004248ED"/>
    <w:rsid w:val="00433D8B"/>
    <w:rsid w:val="00463A14"/>
    <w:rsid w:val="00464BBD"/>
    <w:rsid w:val="00472768"/>
    <w:rsid w:val="00480746"/>
    <w:rsid w:val="004852E3"/>
    <w:rsid w:val="00487988"/>
    <w:rsid w:val="004D7466"/>
    <w:rsid w:val="004E091C"/>
    <w:rsid w:val="004F0569"/>
    <w:rsid w:val="004F4D56"/>
    <w:rsid w:val="00502C98"/>
    <w:rsid w:val="00511ABF"/>
    <w:rsid w:val="00520408"/>
    <w:rsid w:val="00527160"/>
    <w:rsid w:val="00531F71"/>
    <w:rsid w:val="00540A9A"/>
    <w:rsid w:val="00566A48"/>
    <w:rsid w:val="00571287"/>
    <w:rsid w:val="00582313"/>
    <w:rsid w:val="00587ABC"/>
    <w:rsid w:val="0059011E"/>
    <w:rsid w:val="005A19ED"/>
    <w:rsid w:val="005A5E1C"/>
    <w:rsid w:val="005C0553"/>
    <w:rsid w:val="005C535F"/>
    <w:rsid w:val="005E239F"/>
    <w:rsid w:val="005E3F07"/>
    <w:rsid w:val="005F1A66"/>
    <w:rsid w:val="005F3394"/>
    <w:rsid w:val="00603EE2"/>
    <w:rsid w:val="0060603B"/>
    <w:rsid w:val="00614F43"/>
    <w:rsid w:val="006307C1"/>
    <w:rsid w:val="00665258"/>
    <w:rsid w:val="00675C72"/>
    <w:rsid w:val="00680E43"/>
    <w:rsid w:val="006833F1"/>
    <w:rsid w:val="00687BDB"/>
    <w:rsid w:val="006D115F"/>
    <w:rsid w:val="006D3933"/>
    <w:rsid w:val="006E6D98"/>
    <w:rsid w:val="007242EF"/>
    <w:rsid w:val="00724C4E"/>
    <w:rsid w:val="00726A0B"/>
    <w:rsid w:val="00735F2B"/>
    <w:rsid w:val="00751BDC"/>
    <w:rsid w:val="00764C0A"/>
    <w:rsid w:val="007727E4"/>
    <w:rsid w:val="00780FA3"/>
    <w:rsid w:val="007B1B03"/>
    <w:rsid w:val="007E0155"/>
    <w:rsid w:val="007E3BE4"/>
    <w:rsid w:val="007F7BE0"/>
    <w:rsid w:val="00803A87"/>
    <w:rsid w:val="008140C5"/>
    <w:rsid w:val="00823016"/>
    <w:rsid w:val="0083545E"/>
    <w:rsid w:val="008367F0"/>
    <w:rsid w:val="00854B38"/>
    <w:rsid w:val="00865CE5"/>
    <w:rsid w:val="00865FD3"/>
    <w:rsid w:val="00876848"/>
    <w:rsid w:val="008779EA"/>
    <w:rsid w:val="0089557C"/>
    <w:rsid w:val="008C046C"/>
    <w:rsid w:val="008C122D"/>
    <w:rsid w:val="008C48DA"/>
    <w:rsid w:val="008C4CBB"/>
    <w:rsid w:val="008D5800"/>
    <w:rsid w:val="008E2542"/>
    <w:rsid w:val="008F7F08"/>
    <w:rsid w:val="00901D94"/>
    <w:rsid w:val="00915746"/>
    <w:rsid w:val="0095090E"/>
    <w:rsid w:val="009568E6"/>
    <w:rsid w:val="00960BD7"/>
    <w:rsid w:val="009761DB"/>
    <w:rsid w:val="00983C6D"/>
    <w:rsid w:val="009949BE"/>
    <w:rsid w:val="009B0F6B"/>
    <w:rsid w:val="009D087F"/>
    <w:rsid w:val="009D2985"/>
    <w:rsid w:val="009D41EE"/>
    <w:rsid w:val="009D7A9B"/>
    <w:rsid w:val="009F1E02"/>
    <w:rsid w:val="00A0253B"/>
    <w:rsid w:val="00A035FD"/>
    <w:rsid w:val="00A04B65"/>
    <w:rsid w:val="00A058F3"/>
    <w:rsid w:val="00A07962"/>
    <w:rsid w:val="00A154AB"/>
    <w:rsid w:val="00A157BD"/>
    <w:rsid w:val="00A209B6"/>
    <w:rsid w:val="00A3511D"/>
    <w:rsid w:val="00A54CF1"/>
    <w:rsid w:val="00A56A8C"/>
    <w:rsid w:val="00A9649E"/>
    <w:rsid w:val="00A966BD"/>
    <w:rsid w:val="00AA1D9A"/>
    <w:rsid w:val="00AA37F3"/>
    <w:rsid w:val="00AA5925"/>
    <w:rsid w:val="00AB57ED"/>
    <w:rsid w:val="00AC4A65"/>
    <w:rsid w:val="00AD1553"/>
    <w:rsid w:val="00AD22A3"/>
    <w:rsid w:val="00AF688D"/>
    <w:rsid w:val="00B20D4F"/>
    <w:rsid w:val="00B472A9"/>
    <w:rsid w:val="00B47973"/>
    <w:rsid w:val="00B60B91"/>
    <w:rsid w:val="00B65242"/>
    <w:rsid w:val="00B66066"/>
    <w:rsid w:val="00B767D7"/>
    <w:rsid w:val="00B95399"/>
    <w:rsid w:val="00BA091F"/>
    <w:rsid w:val="00BB6634"/>
    <w:rsid w:val="00BB6D9E"/>
    <w:rsid w:val="00BC7FA1"/>
    <w:rsid w:val="00C0061C"/>
    <w:rsid w:val="00C00706"/>
    <w:rsid w:val="00C21342"/>
    <w:rsid w:val="00C24610"/>
    <w:rsid w:val="00C31075"/>
    <w:rsid w:val="00C31B9A"/>
    <w:rsid w:val="00C337CA"/>
    <w:rsid w:val="00C33C0D"/>
    <w:rsid w:val="00C37B01"/>
    <w:rsid w:val="00C4049C"/>
    <w:rsid w:val="00C46DF3"/>
    <w:rsid w:val="00C56260"/>
    <w:rsid w:val="00C80BA6"/>
    <w:rsid w:val="00C96125"/>
    <w:rsid w:val="00CA5721"/>
    <w:rsid w:val="00CB3842"/>
    <w:rsid w:val="00CB4FC3"/>
    <w:rsid w:val="00CB7A71"/>
    <w:rsid w:val="00CC466F"/>
    <w:rsid w:val="00CD1528"/>
    <w:rsid w:val="00CD68BB"/>
    <w:rsid w:val="00D22213"/>
    <w:rsid w:val="00D33CE9"/>
    <w:rsid w:val="00D371F8"/>
    <w:rsid w:val="00D4280C"/>
    <w:rsid w:val="00D45C9F"/>
    <w:rsid w:val="00D474C5"/>
    <w:rsid w:val="00D56D54"/>
    <w:rsid w:val="00D94E23"/>
    <w:rsid w:val="00DA660F"/>
    <w:rsid w:val="00DC439E"/>
    <w:rsid w:val="00DD1804"/>
    <w:rsid w:val="00DF14AE"/>
    <w:rsid w:val="00E058C9"/>
    <w:rsid w:val="00E05F40"/>
    <w:rsid w:val="00E06D10"/>
    <w:rsid w:val="00E14C7A"/>
    <w:rsid w:val="00E15D24"/>
    <w:rsid w:val="00E17A02"/>
    <w:rsid w:val="00E2130E"/>
    <w:rsid w:val="00E50B5B"/>
    <w:rsid w:val="00E61C9B"/>
    <w:rsid w:val="00E63B44"/>
    <w:rsid w:val="00E7655E"/>
    <w:rsid w:val="00E83E34"/>
    <w:rsid w:val="00E906EB"/>
    <w:rsid w:val="00E938F9"/>
    <w:rsid w:val="00EA05BB"/>
    <w:rsid w:val="00EA23DA"/>
    <w:rsid w:val="00EB58E1"/>
    <w:rsid w:val="00EB60FD"/>
    <w:rsid w:val="00EB7996"/>
    <w:rsid w:val="00EC2996"/>
    <w:rsid w:val="00EC3840"/>
    <w:rsid w:val="00EC75C3"/>
    <w:rsid w:val="00ED2580"/>
    <w:rsid w:val="00F105B8"/>
    <w:rsid w:val="00F155E1"/>
    <w:rsid w:val="00F204F9"/>
    <w:rsid w:val="00F342D0"/>
    <w:rsid w:val="00F349F9"/>
    <w:rsid w:val="00F61483"/>
    <w:rsid w:val="00F70BE4"/>
    <w:rsid w:val="00F752FA"/>
    <w:rsid w:val="00F7708F"/>
    <w:rsid w:val="00F85299"/>
    <w:rsid w:val="00FB6C03"/>
    <w:rsid w:val="00FC5FEB"/>
    <w:rsid w:val="00FE3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52B79B"/>
  <w15:docId w15:val="{780F95DE-FC7C-454F-A283-E430D8914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87F"/>
    <w:pPr>
      <w:widowControl w:val="0"/>
      <w:spacing w:line="240" w:lineRule="atLeast"/>
    </w:pPr>
    <w:rPr>
      <w:lang w:val="es-PE" w:eastAsia="es-ES"/>
    </w:rPr>
  </w:style>
  <w:style w:type="paragraph" w:styleId="Ttulo1">
    <w:name w:val="heading 1"/>
    <w:basedOn w:val="Normal"/>
    <w:next w:val="Normal"/>
    <w:qFormat/>
    <w:rsid w:val="00353D7E"/>
    <w:pPr>
      <w:keepNext/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rsid w:val="009D087F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9D087F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9D087F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9D087F"/>
    <w:pPr>
      <w:numPr>
        <w:ilvl w:val="4"/>
        <w:numId w:val="3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9D087F"/>
    <w:pPr>
      <w:numPr>
        <w:ilvl w:val="5"/>
        <w:numId w:val="3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9D087F"/>
    <w:pPr>
      <w:numPr>
        <w:ilvl w:val="6"/>
        <w:numId w:val="3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9D087F"/>
    <w:pPr>
      <w:numPr>
        <w:ilvl w:val="7"/>
        <w:numId w:val="3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9D087F"/>
    <w:pPr>
      <w:numPr>
        <w:ilvl w:val="8"/>
        <w:numId w:val="3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9D087F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9D087F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9D087F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rsid w:val="009D087F"/>
    <w:pPr>
      <w:ind w:left="900" w:hanging="900"/>
    </w:pPr>
  </w:style>
  <w:style w:type="paragraph" w:styleId="TDC1">
    <w:name w:val="toc 1"/>
    <w:basedOn w:val="Normal"/>
    <w:next w:val="Normal"/>
    <w:uiPriority w:val="39"/>
    <w:rsid w:val="009D087F"/>
    <w:pPr>
      <w:spacing w:before="120" w:after="120"/>
    </w:pPr>
    <w:rPr>
      <w:b/>
      <w:caps/>
    </w:rPr>
  </w:style>
  <w:style w:type="paragraph" w:styleId="TDC2">
    <w:name w:val="toc 2"/>
    <w:basedOn w:val="Normal"/>
    <w:next w:val="Normal"/>
    <w:uiPriority w:val="39"/>
    <w:rsid w:val="009D087F"/>
    <w:pPr>
      <w:ind w:left="200"/>
    </w:pPr>
    <w:rPr>
      <w:smallCaps/>
    </w:rPr>
  </w:style>
  <w:style w:type="paragraph" w:styleId="TDC3">
    <w:name w:val="toc 3"/>
    <w:basedOn w:val="Normal"/>
    <w:next w:val="Normal"/>
    <w:uiPriority w:val="39"/>
    <w:rsid w:val="009D087F"/>
    <w:pPr>
      <w:ind w:left="400"/>
    </w:pPr>
    <w:rPr>
      <w:i/>
    </w:rPr>
  </w:style>
  <w:style w:type="paragraph" w:styleId="Encabezado">
    <w:name w:val="header"/>
    <w:basedOn w:val="Normal"/>
    <w:rsid w:val="009D087F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rsid w:val="009D087F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9D087F"/>
  </w:style>
  <w:style w:type="paragraph" w:styleId="TDC4">
    <w:name w:val="toc 4"/>
    <w:basedOn w:val="Normal"/>
    <w:next w:val="Normal"/>
    <w:autoRedefine/>
    <w:semiHidden/>
    <w:rsid w:val="009D087F"/>
    <w:pPr>
      <w:ind w:left="600"/>
    </w:pPr>
    <w:rPr>
      <w:sz w:val="18"/>
    </w:rPr>
  </w:style>
  <w:style w:type="paragraph" w:styleId="TDC5">
    <w:name w:val="toc 5"/>
    <w:basedOn w:val="Normal"/>
    <w:next w:val="Normal"/>
    <w:autoRedefine/>
    <w:semiHidden/>
    <w:rsid w:val="009D087F"/>
    <w:pPr>
      <w:ind w:left="800"/>
    </w:pPr>
    <w:rPr>
      <w:sz w:val="18"/>
    </w:rPr>
  </w:style>
  <w:style w:type="paragraph" w:customStyle="1" w:styleId="Tabletext">
    <w:name w:val="Tabletext"/>
    <w:basedOn w:val="Normal"/>
    <w:rsid w:val="009D087F"/>
    <w:pPr>
      <w:keepLines/>
      <w:spacing w:after="120"/>
    </w:pPr>
  </w:style>
  <w:style w:type="paragraph" w:styleId="Textoindependiente">
    <w:name w:val="Body Text"/>
    <w:basedOn w:val="Normal"/>
    <w:rsid w:val="009D087F"/>
    <w:pPr>
      <w:keepLines/>
      <w:spacing w:after="120"/>
      <w:ind w:left="720"/>
    </w:pPr>
  </w:style>
  <w:style w:type="paragraph" w:styleId="TDC6">
    <w:name w:val="toc 6"/>
    <w:basedOn w:val="Normal"/>
    <w:next w:val="Normal"/>
    <w:autoRedefine/>
    <w:semiHidden/>
    <w:rsid w:val="009D087F"/>
    <w:pPr>
      <w:ind w:left="1000"/>
    </w:pPr>
    <w:rPr>
      <w:sz w:val="18"/>
    </w:rPr>
  </w:style>
  <w:style w:type="paragraph" w:styleId="TDC7">
    <w:name w:val="toc 7"/>
    <w:basedOn w:val="Normal"/>
    <w:next w:val="Normal"/>
    <w:autoRedefine/>
    <w:semiHidden/>
    <w:rsid w:val="009D087F"/>
    <w:pPr>
      <w:ind w:left="1200"/>
    </w:pPr>
    <w:rPr>
      <w:sz w:val="18"/>
    </w:rPr>
  </w:style>
  <w:style w:type="paragraph" w:styleId="TDC8">
    <w:name w:val="toc 8"/>
    <w:basedOn w:val="Normal"/>
    <w:next w:val="Normal"/>
    <w:autoRedefine/>
    <w:semiHidden/>
    <w:rsid w:val="009D087F"/>
    <w:pPr>
      <w:ind w:left="1400"/>
    </w:pPr>
    <w:rPr>
      <w:sz w:val="18"/>
    </w:rPr>
  </w:style>
  <w:style w:type="paragraph" w:styleId="TDC9">
    <w:name w:val="toc 9"/>
    <w:basedOn w:val="Normal"/>
    <w:next w:val="Normal"/>
    <w:autoRedefine/>
    <w:semiHidden/>
    <w:rsid w:val="009D087F"/>
    <w:pPr>
      <w:ind w:left="1600"/>
    </w:pPr>
    <w:rPr>
      <w:sz w:val="18"/>
    </w:rPr>
  </w:style>
  <w:style w:type="paragraph" w:styleId="Descripcin">
    <w:name w:val="caption"/>
    <w:basedOn w:val="Normal"/>
    <w:next w:val="Normal"/>
    <w:qFormat/>
    <w:rsid w:val="009D087F"/>
    <w:pPr>
      <w:spacing w:before="120" w:after="120"/>
    </w:pPr>
    <w:rPr>
      <w:b/>
    </w:rPr>
  </w:style>
  <w:style w:type="paragraph" w:styleId="Sangradetextonormal">
    <w:name w:val="Body Text Indent"/>
    <w:basedOn w:val="Normal"/>
    <w:rsid w:val="009D087F"/>
    <w:pPr>
      <w:ind w:left="720"/>
      <w:jc w:val="both"/>
    </w:pPr>
  </w:style>
  <w:style w:type="paragraph" w:styleId="Sangra2detindependiente">
    <w:name w:val="Body Text Indent 2"/>
    <w:basedOn w:val="Normal"/>
    <w:rsid w:val="009D087F"/>
    <w:pPr>
      <w:ind w:left="720"/>
    </w:pPr>
  </w:style>
  <w:style w:type="table" w:styleId="Tablaconcuadrcula">
    <w:name w:val="Table Grid"/>
    <w:basedOn w:val="Tablanormal"/>
    <w:uiPriority w:val="59"/>
    <w:rsid w:val="00CD68BB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rsid w:val="00AF688D"/>
    <w:rPr>
      <w:color w:val="0000FF"/>
      <w:u w:val="single"/>
    </w:rPr>
  </w:style>
  <w:style w:type="paragraph" w:styleId="Textodeglobo">
    <w:name w:val="Balloon Text"/>
    <w:basedOn w:val="Normal"/>
    <w:semiHidden/>
    <w:rsid w:val="005C055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F14AE"/>
    <w:pPr>
      <w:ind w:left="720"/>
      <w:contextualSpacing/>
    </w:pPr>
  </w:style>
  <w:style w:type="table" w:customStyle="1" w:styleId="Calendar2">
    <w:name w:val="Calendar 2"/>
    <w:basedOn w:val="Tablanormal"/>
    <w:uiPriority w:val="99"/>
    <w:qFormat/>
    <w:rsid w:val="004F0569"/>
    <w:pPr>
      <w:jc w:val="center"/>
    </w:pPr>
    <w:rPr>
      <w:rFonts w:asciiTheme="minorHAnsi" w:eastAsiaTheme="minorEastAsia" w:hAnsiTheme="minorHAnsi" w:cstheme="minorBidi"/>
      <w:sz w:val="28"/>
      <w:szCs w:val="28"/>
      <w:lang w:val="es-E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aclara-nfasis3">
    <w:name w:val="Light List Accent 3"/>
    <w:basedOn w:val="Tablanormal"/>
    <w:uiPriority w:val="61"/>
    <w:rsid w:val="004F0569"/>
    <w:rPr>
      <w:rFonts w:asciiTheme="minorHAnsi" w:eastAsiaTheme="minorEastAsia" w:hAnsiTheme="minorHAnsi" w:cstheme="minorBidi"/>
      <w:sz w:val="22"/>
      <w:szCs w:val="22"/>
      <w:lang w:val="es-E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fault">
    <w:name w:val="Default"/>
    <w:rsid w:val="002C3EB0"/>
    <w:pPr>
      <w:autoSpaceDE w:val="0"/>
      <w:autoSpaceDN w:val="0"/>
      <w:adjustRightInd w:val="0"/>
    </w:pPr>
    <w:rPr>
      <w:rFonts w:ascii="Liberation Sans" w:hAnsi="Liberation Sans" w:cs="Liberation Sans"/>
      <w:color w:val="000000"/>
      <w:sz w:val="24"/>
      <w:szCs w:val="24"/>
    </w:rPr>
  </w:style>
  <w:style w:type="paragraph" w:customStyle="1" w:styleId="Normal3">
    <w:name w:val="Normal3"/>
    <w:qFormat/>
    <w:rsid w:val="008C4CBB"/>
    <w:pPr>
      <w:spacing w:after="200" w:line="276" w:lineRule="auto"/>
    </w:pPr>
    <w:rPr>
      <w:rFonts w:ascii="Calibri" w:eastAsia="Calibri" w:hAnsi="Calibri" w:cs="Calibri"/>
      <w:sz w:val="22"/>
      <w:szCs w:val="22"/>
      <w:lang w:val="es-EC" w:eastAsia="ja-JP"/>
    </w:rPr>
  </w:style>
  <w:style w:type="paragraph" w:styleId="TtuloTDC">
    <w:name w:val="TOC Heading"/>
    <w:basedOn w:val="Ttulo1"/>
    <w:next w:val="Normal"/>
    <w:uiPriority w:val="39"/>
    <w:unhideWhenUsed/>
    <w:qFormat/>
    <w:rsid w:val="008C4CBB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8905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886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7576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81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91745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211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4234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jpe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emf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jpeg"/><Relationship Id="rId61" Type="http://schemas.openxmlformats.org/officeDocument/2006/relationships/image" Target="media/image48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emf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jpeg"/><Relationship Id="rId64" Type="http://schemas.openxmlformats.org/officeDocument/2006/relationships/image" Target="media/image51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rup\wordtmpl\templates\bm\casousonegoci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2B3F08-5485-4DBF-8ED9-193421128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casousonegocio.dot</Template>
  <TotalTime>40</TotalTime>
  <Pages>33</Pages>
  <Words>1092</Words>
  <Characters>6009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Aprobar productos generados</vt:lpstr>
    </vt:vector>
  </TitlesOfParts>
  <Company>Pontificia Universidad Católica del Perú</Company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Aprobar productos generados</dc:title>
  <dc:subject>Sistema GesProMet</dc:subject>
  <dc:creator>Jose Antonio Pow Sang Portillo</dc:creator>
  <cp:keywords/>
  <dc:description/>
  <cp:lastModifiedBy>Anthony Damian Caisaguano Unapucha</cp:lastModifiedBy>
  <cp:revision>6</cp:revision>
  <cp:lastPrinted>2009-08-05T22:55:00Z</cp:lastPrinted>
  <dcterms:created xsi:type="dcterms:W3CDTF">2025-02-20T11:24:00Z</dcterms:created>
  <dcterms:modified xsi:type="dcterms:W3CDTF">2025-02-21T20:05:00Z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ietario">
    <vt:lpwstr>PUCP/UPM</vt:lpwstr>
  </property>
  <property fmtid="{D5CDD505-2E9C-101B-9397-08002B2CF9AE}" pid="3" name="Fecha de finalización">
    <vt:filetime>2001-11-08T23:00:00Z</vt:filetime>
  </property>
  <property fmtid="{D5CDD505-2E9C-101B-9397-08002B2CF9AE}" pid="4" name="Propiedaddoc">
    <vt:lpwstr>UPM/PUCP</vt:lpwstr>
  </property>
  <property fmtid="{D5CDD505-2E9C-101B-9397-08002B2CF9AE}" pid="5" name="Asunto">
    <vt:lpwstr>KKKKKKKKKKK</vt:lpwstr>
  </property>
</Properties>
</file>